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FFD0A" w14:textId="37E01D39" w:rsidR="00A4200C" w:rsidRDefault="00A4200C" w:rsidP="001B6D8A">
      <w:pPr>
        <w:pStyle w:val="Title"/>
        <w:pBdr>
          <w:bottom w:val="single" w:sz="6" w:space="18" w:color="auto"/>
        </w:pBdr>
        <w:jc w:val="right"/>
        <w:rPr>
          <w:rFonts w:ascii="Verdana" w:hAnsi="Verdana" w:cs="Arial"/>
        </w:rPr>
      </w:pPr>
      <w:r>
        <w:rPr>
          <w:rFonts w:ascii="Verdana" w:hAnsi="Verdana" w:cs="Arial"/>
        </w:rPr>
        <w:t xml:space="preserve">    </w:t>
      </w:r>
      <w:r>
        <w:rPr>
          <w:rFonts w:ascii="Verdana" w:hAnsi="Verdana" w:cs="Arial"/>
        </w:rPr>
        <w:tab/>
        <w:t xml:space="preserve">Udacity Self Driving Car Nanodegree </w:t>
      </w:r>
      <w:r w:rsidR="00DE55C3">
        <w:rPr>
          <w:rFonts w:ascii="Verdana" w:hAnsi="Verdana" w:cs="Arial"/>
        </w:rPr>
        <w:t>–</w:t>
      </w:r>
      <w:r w:rsidR="00DE55C3" w:rsidRPr="00470C02">
        <w:rPr>
          <w:rFonts w:ascii="Verdana" w:hAnsi="Verdana" w:cs="Arial"/>
        </w:rPr>
        <w:t xml:space="preserve"> </w:t>
      </w:r>
    </w:p>
    <w:p w14:paraId="6DD41C76" w14:textId="533A7EFB" w:rsidR="004528D4" w:rsidRPr="001B6D8A" w:rsidRDefault="00B63BF3" w:rsidP="001B6D8A">
      <w:pPr>
        <w:pStyle w:val="Title"/>
        <w:pBdr>
          <w:bottom w:val="single" w:sz="6" w:space="18" w:color="auto"/>
        </w:pBdr>
        <w:jc w:val="right"/>
        <w:rPr>
          <w:rFonts w:ascii="Verdana" w:hAnsi="Verdana" w:cs="Arial"/>
        </w:rPr>
      </w:pPr>
      <w:r>
        <w:rPr>
          <w:rFonts w:ascii="Verdana" w:hAnsi="Verdana" w:cs="Arial"/>
        </w:rPr>
        <w:t>Project: Advanced Lane Finding</w:t>
      </w:r>
    </w:p>
    <w:p w14:paraId="7D54DAC4" w14:textId="77777777" w:rsidR="004528D4" w:rsidRDefault="004528D4" w:rsidP="001B6D8A">
      <w:pPr>
        <w:rPr>
          <w:rFonts w:cs="Arial"/>
          <w:b/>
          <w:bCs/>
          <w:sz w:val="28"/>
        </w:rPr>
      </w:pPr>
    </w:p>
    <w:p w14:paraId="3B5993CE" w14:textId="77777777" w:rsidR="004528D4" w:rsidRPr="006960FF" w:rsidRDefault="004528D4" w:rsidP="004528D4">
      <w:pPr>
        <w:rPr>
          <w:rFonts w:cs="Arial"/>
          <w:lang w:eastAsia="zh-TW"/>
        </w:rPr>
      </w:pPr>
    </w:p>
    <w:p w14:paraId="5CE99BE7" w14:textId="77777777" w:rsidR="004528D4" w:rsidRPr="006960FF" w:rsidRDefault="004528D4" w:rsidP="004528D4">
      <w:pPr>
        <w:rPr>
          <w:rFonts w:cs="Arial"/>
          <w:lang w:eastAsia="zh-TW"/>
        </w:rPr>
      </w:pPr>
    </w:p>
    <w:p w14:paraId="090EC32A" w14:textId="77777777" w:rsidR="004528D4" w:rsidRPr="006960FF" w:rsidRDefault="004528D4" w:rsidP="004528D4">
      <w:pPr>
        <w:rPr>
          <w:rFonts w:cs="Arial"/>
          <w:lang w:eastAsia="zh-TW"/>
        </w:rPr>
      </w:pPr>
    </w:p>
    <w:p w14:paraId="7DC357B0" w14:textId="77777777" w:rsidR="004747E0" w:rsidRPr="006960FF" w:rsidRDefault="004747E0" w:rsidP="004747E0">
      <w:pPr>
        <w:rPr>
          <w:rFonts w:cs="Arial"/>
          <w:lang w:eastAsia="zh-TW"/>
        </w:rPr>
      </w:pPr>
    </w:p>
    <w:p w14:paraId="4A07E3D6" w14:textId="289DA766" w:rsidR="004747E0" w:rsidRPr="00E06EEC" w:rsidRDefault="001B6D8A" w:rsidP="004747E0">
      <w:pPr>
        <w:pStyle w:val="ContentsTitle"/>
        <w:tabs>
          <w:tab w:val="left" w:pos="8640"/>
        </w:tabs>
        <w:jc w:val="right"/>
        <w:rPr>
          <w:rFonts w:ascii="Verdana" w:hAnsi="Verdana" w:cs="Arial"/>
          <w:sz w:val="24"/>
          <w:szCs w:val="24"/>
        </w:rPr>
      </w:pPr>
      <w:r>
        <w:rPr>
          <w:rFonts w:ascii="Verdana" w:hAnsi="Verdana" w:cs="Arial"/>
          <w:sz w:val="24"/>
          <w:szCs w:val="24"/>
        </w:rPr>
        <w:t>By:</w:t>
      </w:r>
    </w:p>
    <w:p w14:paraId="2BBC6DF9" w14:textId="5035C3A4" w:rsidR="004747E0" w:rsidRDefault="001B6D8A" w:rsidP="004747E0">
      <w:pPr>
        <w:pStyle w:val="ContentsTitle"/>
        <w:tabs>
          <w:tab w:val="left" w:pos="8640"/>
        </w:tabs>
        <w:ind w:left="720"/>
        <w:jc w:val="right"/>
        <w:rPr>
          <w:rFonts w:ascii="Verdana" w:hAnsi="Verdana" w:cs="Arial"/>
          <w:sz w:val="24"/>
          <w:szCs w:val="24"/>
        </w:rPr>
      </w:pPr>
      <w:r>
        <w:rPr>
          <w:rFonts w:ascii="Verdana" w:hAnsi="Verdana" w:cs="Arial"/>
          <w:sz w:val="24"/>
          <w:szCs w:val="24"/>
        </w:rPr>
        <w:t>Saurabh Sohoni</w:t>
      </w:r>
    </w:p>
    <w:p w14:paraId="76D3AC24" w14:textId="7506539A" w:rsidR="004747E0" w:rsidRPr="00373EEE" w:rsidRDefault="001B6D8A" w:rsidP="001B6D8A">
      <w:pPr>
        <w:pStyle w:val="ContentsTitle"/>
        <w:tabs>
          <w:tab w:val="left" w:pos="8640"/>
        </w:tabs>
        <w:ind w:left="720"/>
        <w:jc w:val="right"/>
        <w:rPr>
          <w:rFonts w:ascii="Verdana" w:hAnsi="Verdana" w:cs="Arial"/>
          <w:sz w:val="24"/>
          <w:szCs w:val="24"/>
        </w:rPr>
        <w:sectPr w:rsidR="004747E0" w:rsidRPr="00373EEE" w:rsidSect="004B0FFC">
          <w:headerReference w:type="default" r:id="rId11"/>
          <w:footerReference w:type="even" r:id="rId12"/>
          <w:footerReference w:type="default" r:id="rId13"/>
          <w:footerReference w:type="first" r:id="rId14"/>
          <w:pgSz w:w="12240" w:h="15840"/>
          <w:pgMar w:top="1440" w:right="1440" w:bottom="1440" w:left="1440" w:header="720" w:footer="720" w:gutter="0"/>
          <w:pgNumType w:start="1"/>
          <w:cols w:space="720"/>
          <w:vAlign w:val="center"/>
          <w:titlePg/>
          <w:docGrid w:linePitch="360"/>
        </w:sectPr>
      </w:pPr>
      <w:r>
        <w:rPr>
          <w:rFonts w:ascii="Verdana" w:hAnsi="Verdana" w:cs="Arial"/>
          <w:sz w:val="24"/>
          <w:szCs w:val="24"/>
        </w:rPr>
        <w:t xml:space="preserve">Udacity profile: </w:t>
      </w:r>
      <w:hyperlink r:id="rId15" w:history="1">
        <w:r w:rsidRPr="007516FD">
          <w:rPr>
            <w:rStyle w:val="Hyperlink"/>
            <w:rFonts w:ascii="Verdana" w:hAnsi="Verdana" w:cs="Arial"/>
            <w:sz w:val="24"/>
            <w:szCs w:val="24"/>
          </w:rPr>
          <w:t>https://profiles.udacity.com/p/u183059</w:t>
        </w:r>
      </w:hyperlink>
    </w:p>
    <w:p w14:paraId="01FBECC5" w14:textId="77777777" w:rsidR="0018219E" w:rsidRPr="00C67E03" w:rsidRDefault="0018219E" w:rsidP="0018219E">
      <w:pPr>
        <w:pStyle w:val="TOCHeading"/>
        <w:rPr>
          <w:rFonts w:ascii="Verdana" w:hAnsi="Verdana" w:cs="Arial"/>
          <w:sz w:val="22"/>
          <w:szCs w:val="20"/>
        </w:rPr>
      </w:pPr>
      <w:bookmarkStart w:id="0" w:name="_Toc289684146"/>
      <w:bookmarkStart w:id="1" w:name="_Toc359599266"/>
      <w:bookmarkStart w:id="2" w:name="_Toc409696614"/>
      <w:bookmarkStart w:id="3" w:name="_Toc424213270"/>
      <w:r w:rsidRPr="00C67E03">
        <w:rPr>
          <w:rFonts w:ascii="Verdana" w:hAnsi="Verdana" w:cs="Arial"/>
          <w:sz w:val="22"/>
          <w:szCs w:val="20"/>
        </w:rPr>
        <w:lastRenderedPageBreak/>
        <w:t>Contents</w:t>
      </w:r>
    </w:p>
    <w:p w14:paraId="160E81A6" w14:textId="77777777" w:rsidR="00E05A0F" w:rsidRDefault="0035624E">
      <w:pPr>
        <w:pStyle w:val="TOC1"/>
        <w:rPr>
          <w:rFonts w:asciiTheme="minorHAnsi" w:eastAsiaTheme="minorEastAsia" w:hAnsiTheme="minorHAnsi" w:cstheme="minorBidi"/>
          <w:b w:val="0"/>
          <w:bCs w:val="0"/>
          <w:caps w:val="0"/>
          <w:sz w:val="22"/>
          <w:szCs w:val="22"/>
        </w:rPr>
      </w:pPr>
      <w:r>
        <w:rPr>
          <w:rFonts w:cs="Arial"/>
          <w:bCs w:val="0"/>
          <w:caps w:val="0"/>
        </w:rPr>
        <w:fldChar w:fldCharType="begin"/>
      </w:r>
      <w:r>
        <w:rPr>
          <w:rFonts w:cs="Arial"/>
          <w:bCs w:val="0"/>
          <w:caps w:val="0"/>
        </w:rPr>
        <w:instrText xml:space="preserve"> TOC \o "1-3" \u </w:instrText>
      </w:r>
      <w:r>
        <w:rPr>
          <w:rFonts w:cs="Arial"/>
          <w:bCs w:val="0"/>
          <w:caps w:val="0"/>
        </w:rPr>
        <w:fldChar w:fldCharType="separate"/>
      </w:r>
      <w:r w:rsidR="00E05A0F">
        <w:t>1.</w:t>
      </w:r>
      <w:r w:rsidR="00E05A0F">
        <w:rPr>
          <w:rFonts w:asciiTheme="minorHAnsi" w:eastAsiaTheme="minorEastAsia" w:hAnsiTheme="minorHAnsi" w:cstheme="minorBidi"/>
          <w:b w:val="0"/>
          <w:bCs w:val="0"/>
          <w:caps w:val="0"/>
          <w:sz w:val="22"/>
          <w:szCs w:val="22"/>
        </w:rPr>
        <w:tab/>
      </w:r>
      <w:r w:rsidR="00E05A0F" w:rsidRPr="00BE3E92">
        <w:rPr>
          <w:rFonts w:cs="Arial"/>
        </w:rPr>
        <w:t>Introduction</w:t>
      </w:r>
      <w:r w:rsidR="00E05A0F">
        <w:tab/>
      </w:r>
      <w:r w:rsidR="00E05A0F">
        <w:fldChar w:fldCharType="begin"/>
      </w:r>
      <w:r w:rsidR="00E05A0F">
        <w:instrText xml:space="preserve"> PAGEREF _Toc480843876 \h </w:instrText>
      </w:r>
      <w:r w:rsidR="00E05A0F">
        <w:fldChar w:fldCharType="separate"/>
      </w:r>
      <w:r w:rsidR="00E05A0F">
        <w:t>3</w:t>
      </w:r>
      <w:r w:rsidR="00E05A0F">
        <w:fldChar w:fldCharType="end"/>
      </w:r>
    </w:p>
    <w:p w14:paraId="45908250" w14:textId="77777777" w:rsidR="00E05A0F" w:rsidRDefault="00E05A0F">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rsidRPr="00BE3E92">
        <w:rPr>
          <w:rFonts w:cs="Arial"/>
        </w:rPr>
        <w:t>Project Goals</w:t>
      </w:r>
      <w:r>
        <w:tab/>
      </w:r>
      <w:r>
        <w:fldChar w:fldCharType="begin"/>
      </w:r>
      <w:r>
        <w:instrText xml:space="preserve"> PAGEREF _Toc480843877 \h </w:instrText>
      </w:r>
      <w:r>
        <w:fldChar w:fldCharType="separate"/>
      </w:r>
      <w:r>
        <w:t>3</w:t>
      </w:r>
      <w:r>
        <w:fldChar w:fldCharType="end"/>
      </w:r>
    </w:p>
    <w:p w14:paraId="53E41C11" w14:textId="77777777" w:rsidR="00E05A0F" w:rsidRDefault="00E05A0F">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rsidRPr="00BE3E92">
        <w:rPr>
          <w:rFonts w:cs="Arial"/>
        </w:rPr>
        <w:t>Implementation of Project Rubric Points</w:t>
      </w:r>
      <w:r>
        <w:tab/>
      </w:r>
      <w:r>
        <w:fldChar w:fldCharType="begin"/>
      </w:r>
      <w:r>
        <w:instrText xml:space="preserve"> PAGEREF _Toc480843878 \h </w:instrText>
      </w:r>
      <w:r>
        <w:fldChar w:fldCharType="separate"/>
      </w:r>
      <w:r>
        <w:t>3</w:t>
      </w:r>
      <w:r>
        <w:fldChar w:fldCharType="end"/>
      </w:r>
    </w:p>
    <w:p w14:paraId="71158C51"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3.1</w:t>
      </w:r>
      <w:r>
        <w:rPr>
          <w:rFonts w:asciiTheme="minorHAnsi" w:eastAsiaTheme="minorEastAsia" w:hAnsiTheme="minorHAnsi" w:cstheme="minorBidi"/>
          <w:smallCaps w:val="0"/>
          <w:noProof/>
          <w:sz w:val="22"/>
          <w:szCs w:val="22"/>
        </w:rPr>
        <w:tab/>
      </w:r>
      <w:r w:rsidRPr="00BE3E92">
        <w:rPr>
          <w:rFonts w:cs="Arial"/>
          <w:noProof/>
        </w:rPr>
        <w:t>Write up / README</w:t>
      </w:r>
      <w:r>
        <w:rPr>
          <w:noProof/>
        </w:rPr>
        <w:tab/>
      </w:r>
      <w:r>
        <w:rPr>
          <w:noProof/>
        </w:rPr>
        <w:fldChar w:fldCharType="begin"/>
      </w:r>
      <w:r>
        <w:rPr>
          <w:noProof/>
        </w:rPr>
        <w:instrText xml:space="preserve"> PAGEREF _Toc480843879 \h </w:instrText>
      </w:r>
      <w:r>
        <w:rPr>
          <w:noProof/>
        </w:rPr>
      </w:r>
      <w:r>
        <w:rPr>
          <w:noProof/>
        </w:rPr>
        <w:fldChar w:fldCharType="separate"/>
      </w:r>
      <w:r>
        <w:rPr>
          <w:noProof/>
        </w:rPr>
        <w:t>3</w:t>
      </w:r>
      <w:r>
        <w:rPr>
          <w:noProof/>
        </w:rPr>
        <w:fldChar w:fldCharType="end"/>
      </w:r>
    </w:p>
    <w:p w14:paraId="62B4FEF4"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3.2</w:t>
      </w:r>
      <w:r>
        <w:rPr>
          <w:rFonts w:asciiTheme="minorHAnsi" w:eastAsiaTheme="minorEastAsia" w:hAnsiTheme="minorHAnsi" w:cstheme="minorBidi"/>
          <w:smallCaps w:val="0"/>
          <w:noProof/>
          <w:sz w:val="22"/>
          <w:szCs w:val="22"/>
        </w:rPr>
        <w:tab/>
      </w:r>
      <w:r w:rsidRPr="00BE3E92">
        <w:rPr>
          <w:rFonts w:cs="Arial"/>
          <w:noProof/>
        </w:rPr>
        <w:t>Camera Calibration</w:t>
      </w:r>
      <w:r>
        <w:rPr>
          <w:noProof/>
        </w:rPr>
        <w:tab/>
      </w:r>
      <w:r>
        <w:rPr>
          <w:noProof/>
        </w:rPr>
        <w:fldChar w:fldCharType="begin"/>
      </w:r>
      <w:r>
        <w:rPr>
          <w:noProof/>
        </w:rPr>
        <w:instrText xml:space="preserve"> PAGEREF _Toc480843880 \h </w:instrText>
      </w:r>
      <w:r>
        <w:rPr>
          <w:noProof/>
        </w:rPr>
      </w:r>
      <w:r>
        <w:rPr>
          <w:noProof/>
        </w:rPr>
        <w:fldChar w:fldCharType="separate"/>
      </w:r>
      <w:r>
        <w:rPr>
          <w:noProof/>
        </w:rPr>
        <w:t>3</w:t>
      </w:r>
      <w:r>
        <w:rPr>
          <w:noProof/>
        </w:rPr>
        <w:fldChar w:fldCharType="end"/>
      </w:r>
    </w:p>
    <w:p w14:paraId="54A5B679"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3.3</w:t>
      </w:r>
      <w:r>
        <w:rPr>
          <w:rFonts w:asciiTheme="minorHAnsi" w:eastAsiaTheme="minorEastAsia" w:hAnsiTheme="minorHAnsi" w:cstheme="minorBidi"/>
          <w:smallCaps w:val="0"/>
          <w:noProof/>
          <w:sz w:val="22"/>
          <w:szCs w:val="22"/>
        </w:rPr>
        <w:tab/>
      </w:r>
      <w:r w:rsidRPr="00BE3E92">
        <w:rPr>
          <w:rFonts w:cs="Arial"/>
          <w:noProof/>
        </w:rPr>
        <w:t>Pipeline on Test Images</w:t>
      </w:r>
      <w:r>
        <w:rPr>
          <w:noProof/>
        </w:rPr>
        <w:tab/>
      </w:r>
      <w:r>
        <w:rPr>
          <w:noProof/>
        </w:rPr>
        <w:fldChar w:fldCharType="begin"/>
      </w:r>
      <w:r>
        <w:rPr>
          <w:noProof/>
        </w:rPr>
        <w:instrText xml:space="preserve"> PAGEREF _Toc480843881 \h </w:instrText>
      </w:r>
      <w:r>
        <w:rPr>
          <w:noProof/>
        </w:rPr>
      </w:r>
      <w:r>
        <w:rPr>
          <w:noProof/>
        </w:rPr>
        <w:fldChar w:fldCharType="separate"/>
      </w:r>
      <w:r>
        <w:rPr>
          <w:noProof/>
        </w:rPr>
        <w:t>4</w:t>
      </w:r>
      <w:r>
        <w:rPr>
          <w:noProof/>
        </w:rPr>
        <w:fldChar w:fldCharType="end"/>
      </w:r>
    </w:p>
    <w:p w14:paraId="74562602"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3.4</w:t>
      </w:r>
      <w:r>
        <w:rPr>
          <w:rFonts w:asciiTheme="minorHAnsi" w:eastAsiaTheme="minorEastAsia" w:hAnsiTheme="minorHAnsi" w:cstheme="minorBidi"/>
          <w:smallCaps w:val="0"/>
          <w:noProof/>
          <w:sz w:val="22"/>
          <w:szCs w:val="22"/>
        </w:rPr>
        <w:tab/>
      </w:r>
      <w:r w:rsidRPr="00BE3E92">
        <w:rPr>
          <w:rFonts w:cs="Arial"/>
          <w:noProof/>
        </w:rPr>
        <w:t>Pipeline on Video</w:t>
      </w:r>
      <w:r>
        <w:rPr>
          <w:noProof/>
        </w:rPr>
        <w:tab/>
      </w:r>
      <w:r>
        <w:rPr>
          <w:noProof/>
        </w:rPr>
        <w:fldChar w:fldCharType="begin"/>
      </w:r>
      <w:r>
        <w:rPr>
          <w:noProof/>
        </w:rPr>
        <w:instrText xml:space="preserve"> PAGEREF _Toc480843882 \h </w:instrText>
      </w:r>
      <w:r>
        <w:rPr>
          <w:noProof/>
        </w:rPr>
      </w:r>
      <w:r>
        <w:rPr>
          <w:noProof/>
        </w:rPr>
        <w:fldChar w:fldCharType="separate"/>
      </w:r>
      <w:r>
        <w:rPr>
          <w:noProof/>
        </w:rPr>
        <w:t>12</w:t>
      </w:r>
      <w:r>
        <w:rPr>
          <w:noProof/>
        </w:rPr>
        <w:fldChar w:fldCharType="end"/>
      </w:r>
    </w:p>
    <w:p w14:paraId="27FD03B4"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3.5</w:t>
      </w:r>
      <w:r>
        <w:rPr>
          <w:rFonts w:asciiTheme="minorHAnsi" w:eastAsiaTheme="minorEastAsia" w:hAnsiTheme="minorHAnsi" w:cstheme="minorBidi"/>
          <w:smallCaps w:val="0"/>
          <w:noProof/>
          <w:sz w:val="22"/>
          <w:szCs w:val="22"/>
        </w:rPr>
        <w:tab/>
      </w:r>
      <w:r w:rsidRPr="00BE3E92">
        <w:rPr>
          <w:rFonts w:cs="Arial"/>
          <w:noProof/>
        </w:rPr>
        <w:t>Discussion</w:t>
      </w:r>
      <w:r>
        <w:rPr>
          <w:noProof/>
        </w:rPr>
        <w:tab/>
      </w:r>
      <w:r>
        <w:rPr>
          <w:noProof/>
        </w:rPr>
        <w:fldChar w:fldCharType="begin"/>
      </w:r>
      <w:r>
        <w:rPr>
          <w:noProof/>
        </w:rPr>
        <w:instrText xml:space="preserve"> PAGEREF _Toc480843883 \h </w:instrText>
      </w:r>
      <w:r>
        <w:rPr>
          <w:noProof/>
        </w:rPr>
      </w:r>
      <w:r>
        <w:rPr>
          <w:noProof/>
        </w:rPr>
        <w:fldChar w:fldCharType="separate"/>
      </w:r>
      <w:r>
        <w:rPr>
          <w:noProof/>
        </w:rPr>
        <w:t>12</w:t>
      </w:r>
      <w:r>
        <w:rPr>
          <w:noProof/>
        </w:rPr>
        <w:fldChar w:fldCharType="end"/>
      </w:r>
    </w:p>
    <w:p w14:paraId="3083D64D" w14:textId="77777777" w:rsidR="00E05A0F" w:rsidRDefault="00E05A0F">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References</w:t>
      </w:r>
      <w:r>
        <w:tab/>
      </w:r>
      <w:r>
        <w:fldChar w:fldCharType="begin"/>
      </w:r>
      <w:r>
        <w:instrText xml:space="preserve"> PAGEREF _Toc480843884 \h </w:instrText>
      </w:r>
      <w:r>
        <w:fldChar w:fldCharType="separate"/>
      </w:r>
      <w:r>
        <w:t>13</w:t>
      </w:r>
      <w:r>
        <w:fldChar w:fldCharType="end"/>
      </w:r>
    </w:p>
    <w:p w14:paraId="5C039650" w14:textId="17BCB17D" w:rsidR="00985073" w:rsidRDefault="0035624E" w:rsidP="0018219E">
      <w:pPr>
        <w:pStyle w:val="Heading1"/>
        <w:rPr>
          <w:rFonts w:cs="Arial"/>
        </w:rPr>
      </w:pPr>
      <w:r>
        <w:rPr>
          <w:rFonts w:eastAsia="PMingLiU" w:cs="Arial"/>
          <w:bCs/>
          <w:caps/>
          <w:noProof/>
          <w:sz w:val="20"/>
        </w:rPr>
        <w:fldChar w:fldCharType="end"/>
      </w:r>
    </w:p>
    <w:p w14:paraId="10AA7460" w14:textId="77777777" w:rsidR="00737E64" w:rsidRPr="00737E64" w:rsidRDefault="00737E64" w:rsidP="00737E64"/>
    <w:p w14:paraId="763F3D45" w14:textId="77777777" w:rsidR="0018219E" w:rsidRDefault="0018219E" w:rsidP="0018219E"/>
    <w:p w14:paraId="731E7B52" w14:textId="77777777" w:rsidR="0018219E" w:rsidRDefault="0018219E" w:rsidP="0018219E"/>
    <w:p w14:paraId="736DF159" w14:textId="77777777" w:rsidR="0018219E" w:rsidRDefault="0018219E" w:rsidP="0018219E"/>
    <w:p w14:paraId="5BD0C736" w14:textId="77777777" w:rsidR="0018219E" w:rsidRDefault="0018219E" w:rsidP="0018219E"/>
    <w:p w14:paraId="73774166" w14:textId="77777777" w:rsidR="0018219E" w:rsidRDefault="0018219E" w:rsidP="0018219E"/>
    <w:p w14:paraId="4114DDA4" w14:textId="77777777" w:rsidR="0018219E" w:rsidRDefault="0018219E" w:rsidP="0018219E"/>
    <w:p w14:paraId="5887B285" w14:textId="77777777" w:rsidR="00400380" w:rsidRDefault="00400380" w:rsidP="0018219E"/>
    <w:p w14:paraId="68D87F44" w14:textId="77777777" w:rsidR="00400380" w:rsidRDefault="00400380" w:rsidP="0018219E"/>
    <w:p w14:paraId="54974392" w14:textId="77777777" w:rsidR="00400380" w:rsidRDefault="00400380" w:rsidP="0018219E"/>
    <w:p w14:paraId="4A081925" w14:textId="77777777" w:rsidR="00400380" w:rsidRDefault="00400380" w:rsidP="0018219E"/>
    <w:p w14:paraId="33B989DE" w14:textId="77777777" w:rsidR="00400380" w:rsidRDefault="00400380" w:rsidP="0018219E"/>
    <w:p w14:paraId="6FEAD2ED" w14:textId="77777777" w:rsidR="0018219E" w:rsidRDefault="0018219E" w:rsidP="0018219E"/>
    <w:p w14:paraId="31D722B3" w14:textId="77777777" w:rsidR="0035624E" w:rsidRDefault="0035624E" w:rsidP="0018219E"/>
    <w:p w14:paraId="255B08F7" w14:textId="77777777" w:rsidR="0035624E" w:rsidRDefault="0035624E" w:rsidP="0018219E"/>
    <w:p w14:paraId="3073C0B3" w14:textId="77777777" w:rsidR="0035624E" w:rsidRDefault="0035624E" w:rsidP="0018219E"/>
    <w:p w14:paraId="63C77A42" w14:textId="77777777" w:rsidR="00754417" w:rsidRDefault="00754417" w:rsidP="0018219E"/>
    <w:p w14:paraId="63B46C1D" w14:textId="77777777" w:rsidR="0035624E" w:rsidRDefault="0035624E" w:rsidP="0018219E"/>
    <w:p w14:paraId="1BA4939E" w14:textId="77777777" w:rsidR="0035624E" w:rsidRDefault="0035624E" w:rsidP="0018219E"/>
    <w:p w14:paraId="13BFCA46" w14:textId="77777777" w:rsidR="0035624E" w:rsidRDefault="0035624E" w:rsidP="0018219E"/>
    <w:p w14:paraId="3FBFA9E9" w14:textId="77777777" w:rsidR="0035624E" w:rsidRDefault="0035624E" w:rsidP="0018219E"/>
    <w:p w14:paraId="36E61840" w14:textId="77777777" w:rsidR="0035624E" w:rsidRDefault="0035624E" w:rsidP="0018219E"/>
    <w:p w14:paraId="343D2977" w14:textId="77777777" w:rsidR="0035624E" w:rsidRDefault="0035624E" w:rsidP="0018219E"/>
    <w:p w14:paraId="296C8862" w14:textId="77777777" w:rsidR="0035624E" w:rsidRDefault="0035624E" w:rsidP="0018219E"/>
    <w:p w14:paraId="43B8DC63" w14:textId="77777777" w:rsidR="0035624E" w:rsidRDefault="0035624E" w:rsidP="0018219E"/>
    <w:p w14:paraId="25EB9211" w14:textId="77777777" w:rsidR="0035624E" w:rsidRDefault="0035624E" w:rsidP="0018219E"/>
    <w:p w14:paraId="75D01E64" w14:textId="77777777" w:rsidR="00F9245F" w:rsidRDefault="00F9245F" w:rsidP="0018219E"/>
    <w:p w14:paraId="1BEB17F6" w14:textId="77777777" w:rsidR="00F9245F" w:rsidRDefault="00F9245F" w:rsidP="0018219E"/>
    <w:p w14:paraId="2502F762" w14:textId="77777777" w:rsidR="00F9245F" w:rsidRDefault="00F9245F" w:rsidP="0018219E"/>
    <w:p w14:paraId="7DD93B39" w14:textId="77777777" w:rsidR="00F9245F" w:rsidRDefault="00F9245F" w:rsidP="0018219E"/>
    <w:p w14:paraId="11C1E4A2" w14:textId="77777777" w:rsidR="00F9245F" w:rsidRDefault="00F9245F" w:rsidP="0018219E"/>
    <w:p w14:paraId="566CD61E" w14:textId="77777777" w:rsidR="00F9245F" w:rsidRDefault="00F9245F" w:rsidP="0018219E"/>
    <w:p w14:paraId="594F5052" w14:textId="77777777" w:rsidR="0035624E" w:rsidRDefault="0035624E" w:rsidP="0018219E"/>
    <w:p w14:paraId="57DAE99B" w14:textId="77777777" w:rsidR="007A4E1D" w:rsidRDefault="007A4E1D" w:rsidP="0018219E"/>
    <w:p w14:paraId="0B1FBB84" w14:textId="38AABF2D" w:rsidR="00BD451C" w:rsidRPr="005B6990" w:rsidRDefault="005B6990" w:rsidP="00BD451C">
      <w:pPr>
        <w:pStyle w:val="Heading1"/>
        <w:numPr>
          <w:ilvl w:val="0"/>
          <w:numId w:val="1"/>
        </w:numPr>
        <w:tabs>
          <w:tab w:val="clear" w:pos="270"/>
          <w:tab w:val="num" w:pos="180"/>
        </w:tabs>
        <w:spacing w:before="300" w:after="300"/>
        <w:rPr>
          <w:rFonts w:cs="Arial"/>
          <w:szCs w:val="24"/>
        </w:rPr>
      </w:pPr>
      <w:bookmarkStart w:id="4" w:name="_Toc480843876"/>
      <w:bookmarkStart w:id="5" w:name="_Toc243993735"/>
      <w:bookmarkEnd w:id="0"/>
      <w:bookmarkEnd w:id="1"/>
      <w:bookmarkEnd w:id="2"/>
      <w:bookmarkEnd w:id="3"/>
      <w:r>
        <w:rPr>
          <w:rFonts w:cs="Arial"/>
          <w:szCs w:val="24"/>
        </w:rPr>
        <w:lastRenderedPageBreak/>
        <w:t>Introduction</w:t>
      </w:r>
      <w:bookmarkEnd w:id="4"/>
    </w:p>
    <w:p w14:paraId="2F85B1B3" w14:textId="250BBED9" w:rsidR="00C82473" w:rsidRDefault="00172B3B" w:rsidP="000F2F3B">
      <w:r>
        <w:t>This document acts in support with code and output files created in order to implement ‘</w:t>
      </w:r>
      <w:r w:rsidR="00B63BF3">
        <w:t>Advanced Lane Finding</w:t>
      </w:r>
      <w:r>
        <w:t>’ project. In this project,</w:t>
      </w:r>
      <w:r w:rsidR="00B63BF3">
        <w:t xml:space="preserve"> a pipeline is created to detect right and left lanes lines and their curvature in an image with the help of image processing techniques. A camera mounted on the hood of the vehicle in center records path ahead of a car. Project pipeline created in this project is then applied to this video recording to detect lane area in which the car must drive along with the curvature of road.</w:t>
      </w:r>
    </w:p>
    <w:p w14:paraId="0F362A54" w14:textId="7DD154BA" w:rsidR="00C82473" w:rsidRDefault="00172B3B" w:rsidP="00C82473">
      <w:pPr>
        <w:pStyle w:val="Heading1"/>
        <w:numPr>
          <w:ilvl w:val="0"/>
          <w:numId w:val="1"/>
        </w:numPr>
        <w:tabs>
          <w:tab w:val="clear" w:pos="270"/>
          <w:tab w:val="num" w:pos="180"/>
        </w:tabs>
        <w:spacing w:before="300" w:after="300"/>
        <w:rPr>
          <w:rFonts w:cs="Arial"/>
          <w:szCs w:val="24"/>
        </w:rPr>
      </w:pPr>
      <w:bookmarkStart w:id="6" w:name="_Toc480843877"/>
      <w:r>
        <w:rPr>
          <w:rFonts w:cs="Arial"/>
          <w:szCs w:val="24"/>
        </w:rPr>
        <w:t>Project Goals</w:t>
      </w:r>
      <w:bookmarkEnd w:id="6"/>
    </w:p>
    <w:p w14:paraId="43F9F65A" w14:textId="52D414B7" w:rsidR="005B6990" w:rsidRDefault="00172B3B" w:rsidP="000F2F3B">
      <w:r>
        <w:t>Following were the goals of this project:</w:t>
      </w:r>
    </w:p>
    <w:p w14:paraId="2EA38939" w14:textId="77777777" w:rsidR="00172B3B" w:rsidRDefault="00172B3B" w:rsidP="000F2F3B"/>
    <w:p w14:paraId="2829AFF0" w14:textId="78AD365B" w:rsidR="00172B3B" w:rsidRDefault="00B63BF3" w:rsidP="00FF62FB">
      <w:pPr>
        <w:pStyle w:val="ListParagraph"/>
        <w:numPr>
          <w:ilvl w:val="0"/>
          <w:numId w:val="3"/>
        </w:numPr>
      </w:pPr>
      <w:r>
        <w:t>Calculate camera calibration</w:t>
      </w:r>
      <w:r w:rsidR="00B37109">
        <w:t xml:space="preserve"> and distortion co</w:t>
      </w:r>
      <w:r>
        <w:t>efficient</w:t>
      </w:r>
      <w:r w:rsidR="00B37109">
        <w:t>s</w:t>
      </w:r>
      <w:r>
        <w:t xml:space="preserve"> with the help of 20 chessboard images. This calibration is then used to correct distortion in distorted images taken by the same camera mounted on hood of a car.</w:t>
      </w:r>
    </w:p>
    <w:p w14:paraId="280B2743" w14:textId="6EA29E5A" w:rsidR="00B37109" w:rsidRDefault="00B37109" w:rsidP="00FF62FB">
      <w:pPr>
        <w:pStyle w:val="ListParagraph"/>
        <w:numPr>
          <w:ilvl w:val="0"/>
          <w:numId w:val="3"/>
        </w:numPr>
      </w:pPr>
      <w:r>
        <w:t>Apply distortion correction to sample distorted images and verify the results.</w:t>
      </w:r>
    </w:p>
    <w:p w14:paraId="364E3FD6" w14:textId="7237342A" w:rsidR="00DA2E78" w:rsidRDefault="000D5420" w:rsidP="00FF62FB">
      <w:pPr>
        <w:pStyle w:val="ListParagraph"/>
        <w:numPr>
          <w:ilvl w:val="0"/>
          <w:numId w:val="3"/>
        </w:numPr>
      </w:pPr>
      <w:r>
        <w:t>Make use of image gradients to detect edges in an image. This detection will help in extracting lane lines in an image.</w:t>
      </w:r>
    </w:p>
    <w:p w14:paraId="588532A1" w14:textId="6FCDD956" w:rsidR="00DA2E78" w:rsidRDefault="000D5420" w:rsidP="00FF62FB">
      <w:pPr>
        <w:pStyle w:val="ListParagraph"/>
        <w:numPr>
          <w:ilvl w:val="0"/>
          <w:numId w:val="3"/>
        </w:numPr>
      </w:pPr>
      <w:r>
        <w:t>Apply color threshold to various color planes (for e.g.: R, G and B in an RGB image) and explore into other color spaces (such as HLS, HSV, YCbCr) to effectively detect white and yellow lane lines in an image.</w:t>
      </w:r>
    </w:p>
    <w:p w14:paraId="45888FAA" w14:textId="112492C8" w:rsidR="00DA2E78" w:rsidRDefault="000D5420" w:rsidP="00FF62FB">
      <w:pPr>
        <w:pStyle w:val="ListParagraph"/>
        <w:numPr>
          <w:ilvl w:val="0"/>
          <w:numId w:val="3"/>
        </w:numPr>
      </w:pPr>
      <w:r>
        <w:t>Apply perspective transform to get a bird’s eye view of detected lane markers in an image. Characteristics such as radius of curvature of road and centroid of lane area can be extracted from transformed image.</w:t>
      </w:r>
    </w:p>
    <w:p w14:paraId="3FF940A8" w14:textId="5BCD942E" w:rsidR="00DA2E78" w:rsidRDefault="000D5420" w:rsidP="00FF62FB">
      <w:pPr>
        <w:pStyle w:val="ListParagraph"/>
        <w:numPr>
          <w:ilvl w:val="0"/>
          <w:numId w:val="3"/>
        </w:numPr>
      </w:pPr>
      <w:r>
        <w:t>Implement sliding window search to separate out lane lines from perspective transformed image. Fit these detected lane lines to two</w:t>
      </w:r>
      <w:r w:rsidR="00054130">
        <w:t xml:space="preserve"> second degree</w:t>
      </w:r>
      <w:r>
        <w:t xml:space="preserve"> polynomials (one for left lane marker and other for right lane marker) and </w:t>
      </w:r>
      <w:r w:rsidR="00B37109">
        <w:t>extract area between them.</w:t>
      </w:r>
    </w:p>
    <w:p w14:paraId="6FA1E37F" w14:textId="5C352EB8" w:rsidR="00B37109" w:rsidRDefault="00B37109" w:rsidP="00FF62FB">
      <w:pPr>
        <w:pStyle w:val="ListParagraph"/>
        <w:numPr>
          <w:ilvl w:val="0"/>
          <w:numId w:val="3"/>
        </w:numPr>
      </w:pPr>
      <w:r>
        <w:t>From the lane lines detected using sliding window, calculate the radius of curvature of road and position of vehicle w.r.t. center of lane area.</w:t>
      </w:r>
    </w:p>
    <w:p w14:paraId="10FB9F51" w14:textId="48229654" w:rsidR="00B37109" w:rsidRDefault="00B37109" w:rsidP="00FF62FB">
      <w:pPr>
        <w:pStyle w:val="ListParagraph"/>
        <w:numPr>
          <w:ilvl w:val="0"/>
          <w:numId w:val="3"/>
        </w:numPr>
      </w:pPr>
      <w:r>
        <w:t>Draw lane detected area back to original image captured by camera to map lane lines and area between them. Also annotate the image with radius of curvature of road and vehicle position w.r.t. center of lane area.</w:t>
      </w:r>
    </w:p>
    <w:p w14:paraId="419CBC82" w14:textId="481C2435" w:rsidR="000D5420" w:rsidRDefault="000D5420" w:rsidP="00FF62FB">
      <w:pPr>
        <w:pStyle w:val="ListParagraph"/>
        <w:numPr>
          <w:ilvl w:val="0"/>
          <w:numId w:val="3"/>
        </w:numPr>
      </w:pPr>
      <w:r>
        <w:t>Summarize the approach and results in a report</w:t>
      </w:r>
      <w:r w:rsidR="00B37109">
        <w:t>.</w:t>
      </w:r>
    </w:p>
    <w:p w14:paraId="22B34D90" w14:textId="4B2E3673" w:rsidR="005B6990" w:rsidRDefault="00DA2E78" w:rsidP="005B6990">
      <w:pPr>
        <w:pStyle w:val="Heading1"/>
        <w:numPr>
          <w:ilvl w:val="0"/>
          <w:numId w:val="1"/>
        </w:numPr>
        <w:tabs>
          <w:tab w:val="clear" w:pos="270"/>
          <w:tab w:val="num" w:pos="180"/>
        </w:tabs>
        <w:spacing w:before="300" w:after="300"/>
        <w:rPr>
          <w:rFonts w:cs="Arial"/>
          <w:szCs w:val="24"/>
        </w:rPr>
      </w:pPr>
      <w:bookmarkStart w:id="7" w:name="_Toc480843878"/>
      <w:r>
        <w:rPr>
          <w:rFonts w:cs="Arial"/>
          <w:szCs w:val="24"/>
        </w:rPr>
        <w:t>Implementation of Project Rubric Points</w:t>
      </w:r>
      <w:bookmarkEnd w:id="7"/>
    </w:p>
    <w:p w14:paraId="44D56626" w14:textId="4B083F32" w:rsidR="00DA2E78" w:rsidRDefault="00DA2E78" w:rsidP="00DA2E78">
      <w:r>
        <w:t>Following section lists down various rubric points for this project and also details out the implementation strategy followed:</w:t>
      </w:r>
    </w:p>
    <w:bookmarkEnd w:id="5"/>
    <w:p w14:paraId="16505700" w14:textId="77777777" w:rsidR="00C67E03" w:rsidRPr="00C67E03" w:rsidRDefault="00C67E03" w:rsidP="00C67E03"/>
    <w:p w14:paraId="6DBD989C" w14:textId="6392AF20" w:rsidR="003838C1" w:rsidRDefault="00C62029" w:rsidP="0007218B">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8" w:name="_Toc480843879"/>
      <w:r>
        <w:rPr>
          <w:rFonts w:cs="Arial"/>
          <w:sz w:val="22"/>
          <w:szCs w:val="22"/>
        </w:rPr>
        <w:t>Write up / README</w:t>
      </w:r>
      <w:bookmarkEnd w:id="8"/>
    </w:p>
    <w:p w14:paraId="197BC6C4" w14:textId="77777777" w:rsidR="00DA2E78" w:rsidRPr="00DA2E78" w:rsidRDefault="00DA2E78" w:rsidP="00DA2E78"/>
    <w:p w14:paraId="26297EAA" w14:textId="7BC36EBF" w:rsidR="00F9245F" w:rsidRDefault="00C62029" w:rsidP="00C62029">
      <w:pPr>
        <w:ind w:left="324"/>
      </w:pPr>
      <w:r>
        <w:t>This report lists methodology used in creation of lane detection pipeline and supports the code written for various python methods used in this project.</w:t>
      </w:r>
    </w:p>
    <w:p w14:paraId="137C9E5C" w14:textId="77777777" w:rsidR="00C62029" w:rsidRDefault="00C62029" w:rsidP="00C62029">
      <w:pPr>
        <w:ind w:left="324"/>
      </w:pPr>
    </w:p>
    <w:p w14:paraId="4CC10D81" w14:textId="77777777" w:rsidR="00E05A0F" w:rsidRDefault="00E05A0F" w:rsidP="00C62029">
      <w:pPr>
        <w:ind w:left="324"/>
      </w:pPr>
    </w:p>
    <w:p w14:paraId="59047DB6" w14:textId="77777777" w:rsidR="00E05A0F" w:rsidRDefault="00E05A0F" w:rsidP="00C62029">
      <w:pPr>
        <w:ind w:left="324"/>
      </w:pPr>
    </w:p>
    <w:p w14:paraId="46D2649F" w14:textId="4B1F7134" w:rsidR="006C32F7" w:rsidRDefault="007154B4" w:rsidP="006C32F7">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9" w:name="_Toc480843880"/>
      <w:r>
        <w:rPr>
          <w:rFonts w:cs="Arial"/>
          <w:sz w:val="22"/>
          <w:szCs w:val="22"/>
        </w:rPr>
        <w:lastRenderedPageBreak/>
        <w:t>Camera Calibration</w:t>
      </w:r>
      <w:bookmarkEnd w:id="9"/>
    </w:p>
    <w:p w14:paraId="7628D01D" w14:textId="77777777" w:rsidR="006C32F7" w:rsidRDefault="006C32F7" w:rsidP="0088418A">
      <w:pPr>
        <w:ind w:left="324"/>
      </w:pPr>
    </w:p>
    <w:p w14:paraId="57925963" w14:textId="51FD5FC3" w:rsidR="00A911D4" w:rsidRDefault="00A911D4" w:rsidP="00A911D4">
      <w:pPr>
        <w:ind w:left="324"/>
      </w:pPr>
      <w:r>
        <w:t>A camera installed on the hood of the car is used to capture images of road and scene in the front. To calibrate this camera, Udacity had provided with 20 calibration images captured by the same camera with the same setup. These were the images of a 9 x 6 (9 columns and 6 rows) chessboard taken from different angels. Camera calibration was achieved by following the steps given below:</w:t>
      </w:r>
    </w:p>
    <w:p w14:paraId="6BF3C93A" w14:textId="77777777" w:rsidR="00A911D4" w:rsidRDefault="00A911D4" w:rsidP="00A911D4">
      <w:pPr>
        <w:ind w:left="324"/>
      </w:pPr>
    </w:p>
    <w:p w14:paraId="027BA558" w14:textId="2F1F1C12" w:rsidR="00A911D4" w:rsidRDefault="00A911D4" w:rsidP="00A911D4">
      <w:pPr>
        <w:pStyle w:val="ListParagraph"/>
        <w:numPr>
          <w:ilvl w:val="0"/>
          <w:numId w:val="11"/>
        </w:numPr>
      </w:pPr>
      <w:r>
        <w:t>Object points on a chessboard in the real world were created. Object points are nothing but points in 3 dimensional space (x, y, z) on a chessboard placed in 3D world. In the scope of this project, it was assumed that chessboard, with size of 9 x 6, used for taking images was placed on a flat surface. Hence, z was 0 for all object points. The object points then looked like (0, 0, 0), (0, 1, 0) up to (5, 8, 0).</w:t>
      </w:r>
    </w:p>
    <w:p w14:paraId="1C579C84" w14:textId="77777777" w:rsidR="00E05A0F" w:rsidRDefault="00E05A0F" w:rsidP="00E05A0F">
      <w:pPr>
        <w:ind w:left="684"/>
      </w:pPr>
    </w:p>
    <w:p w14:paraId="3945356B" w14:textId="10AC9BBB" w:rsidR="00A911D4" w:rsidRDefault="00A911D4" w:rsidP="00A911D4">
      <w:pPr>
        <w:pStyle w:val="ListParagraph"/>
        <w:numPr>
          <w:ilvl w:val="0"/>
          <w:numId w:val="11"/>
        </w:numPr>
      </w:pPr>
      <w:r>
        <w:t>Each calibration image taken as input was searched to find chessboard corners. If the corners are found, these corners were used as the image points. An example is shown below:</w:t>
      </w:r>
    </w:p>
    <w:p w14:paraId="315AC6AB" w14:textId="32892F1E" w:rsidR="00DF6CA0" w:rsidRDefault="00DF6CA0" w:rsidP="00DF6CA0">
      <w:pPr>
        <w:pStyle w:val="ListParagraph"/>
        <w:ind w:left="1044"/>
        <w:rPr>
          <w:noProof/>
        </w:rPr>
      </w:pPr>
      <w:r>
        <w:rPr>
          <w:noProof/>
        </w:rPr>
        <w:drawing>
          <wp:anchor distT="0" distB="0" distL="114300" distR="114300" simplePos="0" relativeHeight="251687936" behindDoc="1" locked="0" layoutInCell="1" allowOverlap="1" wp14:anchorId="2F0D3578" wp14:editId="3CA56D31">
            <wp:simplePos x="0" y="0"/>
            <wp:positionH relativeFrom="column">
              <wp:posOffset>-581025</wp:posOffset>
            </wp:positionH>
            <wp:positionV relativeFrom="paragraph">
              <wp:posOffset>222250</wp:posOffset>
            </wp:positionV>
            <wp:extent cx="3695700" cy="2047875"/>
            <wp:effectExtent l="0" t="0" r="0" b="9525"/>
            <wp:wrapTight wrapText="bothSides">
              <wp:wrapPolygon edited="0">
                <wp:start x="0" y="0"/>
                <wp:lineTo x="0" y="21500"/>
                <wp:lineTo x="21489" y="21500"/>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5700" cy="2047875"/>
                    </a:xfrm>
                    <a:prstGeom prst="rect">
                      <a:avLst/>
                    </a:prstGeom>
                  </pic:spPr>
                </pic:pic>
              </a:graphicData>
            </a:graphic>
            <wp14:sizeRelH relativeFrom="page">
              <wp14:pctWidth>0</wp14:pctWidth>
            </wp14:sizeRelH>
            <wp14:sizeRelV relativeFrom="page">
              <wp14:pctHeight>0</wp14:pctHeight>
            </wp14:sizeRelV>
          </wp:anchor>
        </w:drawing>
      </w:r>
      <w:r w:rsidR="00A911D4">
        <w:rPr>
          <w:noProof/>
        </w:rPr>
        <mc:AlternateContent>
          <mc:Choice Requires="wps">
            <w:drawing>
              <wp:anchor distT="0" distB="0" distL="114300" distR="114300" simplePos="0" relativeHeight="251686912" behindDoc="1" locked="0" layoutInCell="1" allowOverlap="1" wp14:anchorId="631C98F0" wp14:editId="2D8564D7">
                <wp:simplePos x="0" y="0"/>
                <wp:positionH relativeFrom="column">
                  <wp:posOffset>2962275</wp:posOffset>
                </wp:positionH>
                <wp:positionV relativeFrom="paragraph">
                  <wp:posOffset>2384425</wp:posOffset>
                </wp:positionV>
                <wp:extent cx="36290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14:paraId="5B8538FD" w14:textId="2B5C1ED0" w:rsidR="00F57258" w:rsidRPr="006F7646" w:rsidRDefault="00F57258" w:rsidP="00A911D4">
                            <w:pPr>
                              <w:pStyle w:val="Caption"/>
                              <w:rPr>
                                <w:noProof/>
                              </w:rPr>
                            </w:pPr>
                            <w:r>
                              <w:t xml:space="preserve">Figure </w:t>
                            </w:r>
                            <w:fldSimple w:instr=" SEQ Figure \* ARABIC ">
                              <w:r w:rsidR="004217D0">
                                <w:rPr>
                                  <w:noProof/>
                                </w:rPr>
                                <w:t>1</w:t>
                              </w:r>
                            </w:fldSimple>
                            <w:r>
                              <w:t>b: Image with chessboard drawn</w:t>
                            </w:r>
                            <w:r w:rsidR="00154EFE">
                              <w:t xml:space="preserve"> [9b]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1C98F0" id="_x0000_t202" coordsize="21600,21600" o:spt="202" path="m,l,21600r21600,l21600,xe">
                <v:stroke joinstyle="miter"/>
                <v:path gradientshapeok="t" o:connecttype="rect"/>
              </v:shapetype>
              <v:shape id="Text Box 6" o:spid="_x0000_s1026" type="#_x0000_t202" style="position:absolute;left:0;text-align:left;margin-left:233.25pt;margin-top:187.75pt;width:285.7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" stroked="f">
                <v:textbox style="mso-fit-shape-to-text:t" inset="0,0,0,0">
                  <w:txbxContent>
                    <w:p w14:paraId="5B8538FD" w14:textId="2B5C1ED0" w:rsidR="00F57258" w:rsidRPr="006F7646" w:rsidRDefault="00F57258" w:rsidP="00A911D4">
                      <w:pPr>
                        <w:pStyle w:val="Caption"/>
                        <w:rPr>
                          <w:noProof/>
                        </w:rPr>
                      </w:pPr>
                      <w:r>
                        <w:t xml:space="preserve">Figure </w:t>
                      </w:r>
                      <w:r>
                        <w:fldChar w:fldCharType="begin"/>
                      </w:r>
                      <w:r>
                        <w:instrText xml:space="preserve"> SEQ Figure \* ARABIC </w:instrText>
                      </w:r>
                      <w:r>
                        <w:fldChar w:fldCharType="separate"/>
                      </w:r>
                      <w:r w:rsidR="004217D0">
                        <w:rPr>
                          <w:noProof/>
                        </w:rPr>
                        <w:t>1</w:t>
                      </w:r>
                      <w:r>
                        <w:fldChar w:fldCharType="end"/>
                      </w:r>
                      <w:r>
                        <w:t>b: Image with chessboard drawn</w:t>
                      </w:r>
                      <w:r w:rsidR="00154EFE">
                        <w:t xml:space="preserve"> [9b]</w:t>
                      </w:r>
                    </w:p>
                  </w:txbxContent>
                </v:textbox>
                <w10:wrap type="tight"/>
              </v:shape>
            </w:pict>
          </mc:Fallback>
        </mc:AlternateContent>
      </w:r>
      <w:r w:rsidR="00A911D4">
        <w:rPr>
          <w:noProof/>
        </w:rPr>
        <w:drawing>
          <wp:anchor distT="0" distB="0" distL="114300" distR="114300" simplePos="0" relativeHeight="251681792" behindDoc="1" locked="0" layoutInCell="1" allowOverlap="1" wp14:anchorId="5AED3166" wp14:editId="7B8B47B7">
            <wp:simplePos x="0" y="0"/>
            <wp:positionH relativeFrom="margin">
              <wp:posOffset>2962275</wp:posOffset>
            </wp:positionH>
            <wp:positionV relativeFrom="paragraph">
              <wp:posOffset>155575</wp:posOffset>
            </wp:positionV>
            <wp:extent cx="3629025" cy="2171700"/>
            <wp:effectExtent l="0" t="0" r="9525" b="0"/>
            <wp:wrapTight wrapText="bothSides">
              <wp:wrapPolygon edited="0">
                <wp:start x="0" y="0"/>
                <wp:lineTo x="0" y="21411"/>
                <wp:lineTo x="21543" y="21411"/>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9025" cy="2171700"/>
                    </a:xfrm>
                    <a:prstGeom prst="rect">
                      <a:avLst/>
                    </a:prstGeom>
                  </pic:spPr>
                </pic:pic>
              </a:graphicData>
            </a:graphic>
            <wp14:sizeRelH relativeFrom="page">
              <wp14:pctWidth>0</wp14:pctWidth>
            </wp14:sizeRelH>
            <wp14:sizeRelV relativeFrom="page">
              <wp14:pctHeight>0</wp14:pctHeight>
            </wp14:sizeRelV>
          </wp:anchor>
        </w:drawing>
      </w:r>
      <w:r w:rsidR="00A911D4">
        <w:rPr>
          <w:noProof/>
        </w:rPr>
        <mc:AlternateContent>
          <mc:Choice Requires="wps">
            <w:drawing>
              <wp:anchor distT="0" distB="0" distL="114300" distR="114300" simplePos="0" relativeHeight="251684864" behindDoc="1" locked="0" layoutInCell="1" allowOverlap="1" wp14:anchorId="7FEAE412" wp14:editId="40070053">
                <wp:simplePos x="0" y="0"/>
                <wp:positionH relativeFrom="column">
                  <wp:posOffset>-685800</wp:posOffset>
                </wp:positionH>
                <wp:positionV relativeFrom="paragraph">
                  <wp:posOffset>2355850</wp:posOffset>
                </wp:positionV>
                <wp:extent cx="36480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6B251370" w14:textId="712ECC2F" w:rsidR="00F57258" w:rsidRPr="00EE3530" w:rsidRDefault="00F57258" w:rsidP="00A911D4">
                            <w:pPr>
                              <w:pStyle w:val="Caption"/>
                              <w:rPr>
                                <w:noProof/>
                              </w:rPr>
                            </w:pPr>
                            <w:r>
                              <w:t>Figure 1a: Camera calibration image</w:t>
                            </w:r>
                            <w:r w:rsidR="00154EFE">
                              <w:t xml:space="preserve"> [9a]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AE412" id="Text Box 5" o:spid="_x0000_s1027" type="#_x0000_t202" style="position:absolute;left:0;text-align:left;margin-left:-54pt;margin-top:185.5pt;width:287.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" stroked="f">
                <v:textbox style="mso-fit-shape-to-text:t" inset="0,0,0,0">
                  <w:txbxContent>
                    <w:p w14:paraId="6B251370" w14:textId="712ECC2F" w:rsidR="00F57258" w:rsidRPr="00EE3530" w:rsidRDefault="00F57258" w:rsidP="00A911D4">
                      <w:pPr>
                        <w:pStyle w:val="Caption"/>
                        <w:rPr>
                          <w:noProof/>
                        </w:rPr>
                      </w:pPr>
                      <w:r>
                        <w:t>Figure 1a: Camera calibration image</w:t>
                      </w:r>
                      <w:r w:rsidR="00154EFE">
                        <w:t xml:space="preserve"> [9a]</w:t>
                      </w:r>
                    </w:p>
                  </w:txbxContent>
                </v:textbox>
                <w10:wrap type="tight"/>
              </v:shape>
            </w:pict>
          </mc:Fallback>
        </mc:AlternateContent>
      </w:r>
    </w:p>
    <w:p w14:paraId="53E169A3" w14:textId="77777777" w:rsidR="00DF6CA0" w:rsidRDefault="00DF6CA0" w:rsidP="00DF6CA0">
      <w:pPr>
        <w:pStyle w:val="ListParagraph"/>
        <w:ind w:left="1044"/>
        <w:rPr>
          <w:noProof/>
        </w:rPr>
      </w:pPr>
    </w:p>
    <w:p w14:paraId="622E389D" w14:textId="234C1961" w:rsidR="00DF6CA0" w:rsidRDefault="00DF6CA0" w:rsidP="00DF6CA0">
      <w:pPr>
        <w:pStyle w:val="ListParagraph"/>
        <w:ind w:left="1044"/>
        <w:rPr>
          <w:noProof/>
        </w:rPr>
      </w:pPr>
      <w:r>
        <w:rPr>
          <w:noProof/>
        </w:rPr>
        <w:t>Figure 1a is one of the calibration images. Chessboard corners found on this image are drawn with different colors.</w:t>
      </w:r>
    </w:p>
    <w:p w14:paraId="5C722D98" w14:textId="77777777" w:rsidR="00DF6CA0" w:rsidRDefault="00DF6CA0" w:rsidP="00DF6CA0">
      <w:pPr>
        <w:pStyle w:val="ListParagraph"/>
        <w:ind w:left="1044"/>
        <w:rPr>
          <w:noProof/>
        </w:rPr>
      </w:pPr>
    </w:p>
    <w:p w14:paraId="39766D10" w14:textId="62F2FCFC" w:rsidR="00DF6CA0" w:rsidRDefault="00DF6CA0" w:rsidP="00DF6CA0">
      <w:pPr>
        <w:pStyle w:val="ListParagraph"/>
        <w:numPr>
          <w:ilvl w:val="0"/>
          <w:numId w:val="11"/>
        </w:numPr>
      </w:pPr>
      <w:r>
        <w:t>Step 2 is repeated for all of the calibration images and a list of detected image points in formed. Object point are same for every image, hence, are duplicated and appended to a list object points for each image in which image points were found.</w:t>
      </w:r>
    </w:p>
    <w:p w14:paraId="79DB08F1" w14:textId="11888A62" w:rsidR="00DF6CA0" w:rsidRDefault="00DF6CA0" w:rsidP="00DF6CA0">
      <w:pPr>
        <w:pStyle w:val="ListParagraph"/>
        <w:numPr>
          <w:ilvl w:val="0"/>
          <w:numId w:val="11"/>
        </w:numPr>
      </w:pPr>
      <w:r>
        <w:t>Lists of image points and object points are then used to generate camera matrix and distortion coefficients. These coefficients were used in next step to correct distortion in images.</w:t>
      </w:r>
    </w:p>
    <w:p w14:paraId="1F5B6D9B" w14:textId="77777777" w:rsidR="00DF6CA0" w:rsidRDefault="00DF6CA0" w:rsidP="00DF6CA0">
      <w:pPr>
        <w:ind w:left="684"/>
      </w:pPr>
    </w:p>
    <w:p w14:paraId="15FF6929" w14:textId="0EC4F9C6" w:rsidR="00DF6CA0" w:rsidRPr="00DF6CA0" w:rsidRDefault="00DF6CA0" w:rsidP="00DF6CA0">
      <w:pPr>
        <w:ind w:left="684"/>
      </w:pPr>
      <w:r>
        <w:t xml:space="preserve">Python code for camera calibration can be found in </w:t>
      </w:r>
      <w:r w:rsidRPr="00DF6CA0">
        <w:t>calculate_camera_calibration</w:t>
      </w:r>
      <w:r>
        <w:t>() method in project pipeline.</w:t>
      </w:r>
    </w:p>
    <w:p w14:paraId="41A2B60F" w14:textId="77777777" w:rsidR="00DF6CA0" w:rsidRDefault="00DF6CA0" w:rsidP="00DF6CA0"/>
    <w:p w14:paraId="20F89D17" w14:textId="77777777" w:rsidR="00DF6CA0" w:rsidRPr="00DF6CA0" w:rsidRDefault="00DF6CA0" w:rsidP="00DF6CA0"/>
    <w:p w14:paraId="3F4A9494" w14:textId="218F5ED1" w:rsidR="00CD3739" w:rsidRDefault="00A911D4" w:rsidP="00CD3739">
      <w:pPr>
        <w:pStyle w:val="Heading2"/>
        <w:numPr>
          <w:ilvl w:val="1"/>
          <w:numId w:val="1"/>
        </w:numPr>
        <w:tabs>
          <w:tab w:val="num" w:pos="990"/>
          <w:tab w:val="num" w:pos="1530"/>
          <w:tab w:val="num" w:pos="1656"/>
        </w:tabs>
        <w:spacing w:line="240" w:lineRule="auto"/>
        <w:ind w:left="900" w:hanging="576"/>
        <w:jc w:val="both"/>
        <w:rPr>
          <w:rFonts w:cs="Arial"/>
          <w:sz w:val="22"/>
          <w:szCs w:val="22"/>
        </w:rPr>
      </w:pPr>
      <w:r>
        <w:rPr>
          <w:noProof/>
        </w:rPr>
        <w:lastRenderedPageBreak/>
        <w:t xml:space="preserve"> </w:t>
      </w:r>
      <w:bookmarkStart w:id="10" w:name="_Toc480843881"/>
      <w:r w:rsidR="00DF6CA0">
        <w:rPr>
          <w:rFonts w:cs="Arial"/>
          <w:sz w:val="22"/>
          <w:szCs w:val="22"/>
        </w:rPr>
        <w:t>Pipeline on Test Images</w:t>
      </w:r>
      <w:bookmarkEnd w:id="10"/>
    </w:p>
    <w:p w14:paraId="4754F6DD" w14:textId="77777777" w:rsidR="00DF6CA0" w:rsidRDefault="00DF6CA0" w:rsidP="00DF6CA0"/>
    <w:p w14:paraId="77A6E300" w14:textId="1A393B45" w:rsidR="00DF6CA0" w:rsidRDefault="00DF6CA0" w:rsidP="00DF6CA0">
      <w:pPr>
        <w:ind w:left="720"/>
      </w:pPr>
      <w:r>
        <w:t>Lane finding pipeline comprised of several steps as described below:</w:t>
      </w:r>
    </w:p>
    <w:p w14:paraId="573B5503" w14:textId="77777777" w:rsidR="00DF6CA0" w:rsidRDefault="00DF6CA0" w:rsidP="00DF6CA0">
      <w:pPr>
        <w:ind w:left="720"/>
      </w:pPr>
    </w:p>
    <w:p w14:paraId="06E215A1" w14:textId="36FE68BA" w:rsidR="00DF6CA0" w:rsidRDefault="00DF6CA0" w:rsidP="00DF6CA0">
      <w:pPr>
        <w:pStyle w:val="Heading4"/>
        <w:ind w:left="720"/>
        <w:rPr>
          <w:rFonts w:ascii="Verdana" w:hAnsi="Verdana"/>
          <w:b/>
        </w:rPr>
      </w:pPr>
      <w:r>
        <w:rPr>
          <w:rFonts w:ascii="Verdana" w:hAnsi="Verdana"/>
          <w:b/>
        </w:rPr>
        <w:t>3.3.1 Distortion Correction (Undistort images)</w:t>
      </w:r>
    </w:p>
    <w:p w14:paraId="1EE4C7B0" w14:textId="5B3CF392" w:rsidR="00DF6CA0" w:rsidRDefault="00DF6CA0" w:rsidP="00DF6CA0">
      <w:r>
        <w:tab/>
      </w:r>
      <w:r>
        <w:tab/>
      </w:r>
    </w:p>
    <w:p w14:paraId="4C5911FD" w14:textId="2AC2FB53" w:rsidR="00DF6CA0" w:rsidRDefault="004F44F2" w:rsidP="004F44F2">
      <w:pPr>
        <w:ind w:left="1440"/>
      </w:pPr>
      <w:r>
        <w:rPr>
          <w:noProof/>
        </w:rPr>
        <mc:AlternateContent>
          <mc:Choice Requires="wps">
            <w:drawing>
              <wp:anchor distT="0" distB="0" distL="114300" distR="114300" simplePos="0" relativeHeight="251694080" behindDoc="1" locked="0" layoutInCell="1" allowOverlap="1" wp14:anchorId="2D8586CF" wp14:editId="45C0BCBD">
                <wp:simplePos x="0" y="0"/>
                <wp:positionH relativeFrom="column">
                  <wp:posOffset>2914650</wp:posOffset>
                </wp:positionH>
                <wp:positionV relativeFrom="paragraph">
                  <wp:posOffset>3339465</wp:posOffset>
                </wp:positionV>
                <wp:extent cx="3733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0DA3C017" w14:textId="2FF7A8D6" w:rsidR="00F57258" w:rsidRPr="00796C78" w:rsidRDefault="00F57258" w:rsidP="004F44F2">
                            <w:pPr>
                              <w:pStyle w:val="Caption"/>
                              <w:rPr>
                                <w:noProof/>
                              </w:rPr>
                            </w:pPr>
                            <w:r>
                              <w:t xml:space="preserve">Figure </w:t>
                            </w:r>
                            <w:fldSimple w:instr=" SEQ Figure \* ARABIC ">
                              <w:r w:rsidR="004217D0">
                                <w:rPr>
                                  <w:noProof/>
                                </w:rPr>
                                <w:t>2</w:t>
                              </w:r>
                            </w:fldSimple>
                            <w:r>
                              <w:t>b: Distortion corrected chessboard image</w:t>
                            </w:r>
                            <w:r w:rsidR="00154EFE">
                              <w:rPr>
                                <w:noProof/>
                              </w:rPr>
                              <w:t xml:space="preserve"> [9d]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86CF" id="Text Box 11" o:spid="_x0000_s1028" type="#_x0000_t202" style="position:absolute;left:0;text-align:left;margin-left:229.5pt;margin-top:262.95pt;width:29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oi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" stroked="f">
                <v:textbox style="mso-fit-shape-to-text:t" inset="0,0,0,0">
                  <w:txbxContent>
                    <w:p w14:paraId="0DA3C017" w14:textId="2FF7A8D6" w:rsidR="00F57258" w:rsidRPr="00796C78" w:rsidRDefault="00F57258" w:rsidP="004F44F2">
                      <w:pPr>
                        <w:pStyle w:val="Caption"/>
                        <w:rPr>
                          <w:noProof/>
                        </w:rPr>
                      </w:pPr>
                      <w:r>
                        <w:t xml:space="preserve">Figure </w:t>
                      </w:r>
                      <w:r>
                        <w:fldChar w:fldCharType="begin"/>
                      </w:r>
                      <w:r>
                        <w:instrText xml:space="preserve"> SEQ Figure \* ARABIC </w:instrText>
                      </w:r>
                      <w:r>
                        <w:fldChar w:fldCharType="separate"/>
                      </w:r>
                      <w:r w:rsidR="004217D0">
                        <w:rPr>
                          <w:noProof/>
                        </w:rPr>
                        <w:t>2</w:t>
                      </w:r>
                      <w:r>
                        <w:fldChar w:fldCharType="end"/>
                      </w:r>
                      <w:r>
                        <w:t>b: Distortion corrected chessboard image</w:t>
                      </w:r>
                      <w:r w:rsidR="00154EFE">
                        <w:rPr>
                          <w:noProof/>
                        </w:rPr>
                        <w:t xml:space="preserve"> [9d]</w:t>
                      </w:r>
                    </w:p>
                  </w:txbxContent>
                </v:textbox>
                <w10:wrap type="tight"/>
              </v:shape>
            </w:pict>
          </mc:Fallback>
        </mc:AlternateContent>
      </w:r>
      <w:r>
        <w:rPr>
          <w:noProof/>
        </w:rPr>
        <w:drawing>
          <wp:anchor distT="0" distB="0" distL="114300" distR="114300" simplePos="0" relativeHeight="251689984" behindDoc="1" locked="0" layoutInCell="1" allowOverlap="1" wp14:anchorId="544B2155" wp14:editId="0179B111">
            <wp:simplePos x="0" y="0"/>
            <wp:positionH relativeFrom="page">
              <wp:posOffset>3829050</wp:posOffset>
            </wp:positionH>
            <wp:positionV relativeFrom="paragraph">
              <wp:posOffset>1148715</wp:posOffset>
            </wp:positionV>
            <wp:extent cx="3733800" cy="2133600"/>
            <wp:effectExtent l="0" t="0" r="0" b="0"/>
            <wp:wrapTight wrapText="bothSides">
              <wp:wrapPolygon edited="0">
                <wp:start x="0" y="0"/>
                <wp:lineTo x="0" y="21407"/>
                <wp:lineTo x="21490" y="21407"/>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800" cy="2133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5247AD43" wp14:editId="70A7D470">
                <wp:simplePos x="0" y="0"/>
                <wp:positionH relativeFrom="column">
                  <wp:posOffset>-742950</wp:posOffset>
                </wp:positionH>
                <wp:positionV relativeFrom="paragraph">
                  <wp:posOffset>3358515</wp:posOffset>
                </wp:positionV>
                <wp:extent cx="37623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6E0B9979" w14:textId="09DE4B33" w:rsidR="00F57258" w:rsidRPr="002547F2" w:rsidRDefault="00F57258" w:rsidP="004F44F2">
                            <w:pPr>
                              <w:pStyle w:val="Caption"/>
                              <w:rPr>
                                <w:noProof/>
                              </w:rPr>
                            </w:pPr>
                            <w:r>
                              <w:t>Figure 2a: Distorted chessboard image</w:t>
                            </w:r>
                            <w:r w:rsidR="00154EFE">
                              <w:t xml:space="preserve"> [9c]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7AD43" id="Text Box 10" o:spid="_x0000_s1029" type="#_x0000_t202" style="position:absolute;left:0;text-align:left;margin-left:-58.5pt;margin-top:264.45pt;width:296.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6PNA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" stroked="f">
                <v:textbox style="mso-fit-shape-to-text:t" inset="0,0,0,0">
                  <w:txbxContent>
                    <w:p w14:paraId="6E0B9979" w14:textId="09DE4B33" w:rsidR="00F57258" w:rsidRPr="002547F2" w:rsidRDefault="00F57258" w:rsidP="004F44F2">
                      <w:pPr>
                        <w:pStyle w:val="Caption"/>
                        <w:rPr>
                          <w:noProof/>
                        </w:rPr>
                      </w:pPr>
                      <w:r>
                        <w:t>Figure 2a: Distorted chessboard image</w:t>
                      </w:r>
                      <w:r w:rsidR="00154EFE">
                        <w:t xml:space="preserve"> [9c]</w:t>
                      </w:r>
                    </w:p>
                  </w:txbxContent>
                </v:textbox>
                <w10:wrap type="tight"/>
              </v:shape>
            </w:pict>
          </mc:Fallback>
        </mc:AlternateContent>
      </w:r>
      <w:r>
        <w:rPr>
          <w:noProof/>
        </w:rPr>
        <w:drawing>
          <wp:anchor distT="0" distB="0" distL="114300" distR="114300" simplePos="0" relativeHeight="251688960" behindDoc="1" locked="0" layoutInCell="1" allowOverlap="1" wp14:anchorId="5AA1059B" wp14:editId="63EDB219">
            <wp:simplePos x="0" y="0"/>
            <wp:positionH relativeFrom="column">
              <wp:posOffset>-742950</wp:posOffset>
            </wp:positionH>
            <wp:positionV relativeFrom="paragraph">
              <wp:posOffset>1224915</wp:posOffset>
            </wp:positionV>
            <wp:extent cx="3762375" cy="2076450"/>
            <wp:effectExtent l="0" t="0" r="9525" b="0"/>
            <wp:wrapTight wrapText="bothSides">
              <wp:wrapPolygon edited="0">
                <wp:start x="0" y="0"/>
                <wp:lineTo x="0" y="21402"/>
                <wp:lineTo x="21545" y="21402"/>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2375" cy="2076450"/>
                    </a:xfrm>
                    <a:prstGeom prst="rect">
                      <a:avLst/>
                    </a:prstGeom>
                  </pic:spPr>
                </pic:pic>
              </a:graphicData>
            </a:graphic>
            <wp14:sizeRelH relativeFrom="page">
              <wp14:pctWidth>0</wp14:pctWidth>
            </wp14:sizeRelH>
            <wp14:sizeRelV relativeFrom="page">
              <wp14:pctHeight>0</wp14:pctHeight>
            </wp14:sizeRelV>
          </wp:anchor>
        </w:drawing>
      </w:r>
      <w:r>
        <w:t>Image capture in modern cameras taken place with the help of lenses. As a result, such a camera does not follow ‘Pinhole camera model’ [1]. This may introduce tangential and radial distortion in the images captured under certain conditions. To correct this type of distortion, camera matrix and distortion coefficients calculated in camera calibration steps are used to obtain undistorted images as output. An example with a chessboard image and image taken on a road is shown below:</w:t>
      </w:r>
    </w:p>
    <w:p w14:paraId="7B39EFC8" w14:textId="0415AC97" w:rsidR="004F44F2" w:rsidRDefault="00E729B5" w:rsidP="004F44F2">
      <w:pPr>
        <w:ind w:left="1440"/>
      </w:pPr>
      <w:r>
        <w:rPr>
          <w:noProof/>
        </w:rPr>
        <w:drawing>
          <wp:anchor distT="0" distB="0" distL="114300" distR="114300" simplePos="0" relativeHeight="251696128" behindDoc="1" locked="0" layoutInCell="1" allowOverlap="1" wp14:anchorId="09F2CDF2" wp14:editId="3925AF7B">
            <wp:simplePos x="0" y="0"/>
            <wp:positionH relativeFrom="column">
              <wp:posOffset>2876550</wp:posOffset>
            </wp:positionH>
            <wp:positionV relativeFrom="paragraph">
              <wp:posOffset>2630170</wp:posOffset>
            </wp:positionV>
            <wp:extent cx="3762375" cy="2162175"/>
            <wp:effectExtent l="0" t="0" r="9525" b="9525"/>
            <wp:wrapTight wrapText="bothSides">
              <wp:wrapPolygon edited="0">
                <wp:start x="0" y="0"/>
                <wp:lineTo x="0" y="21505"/>
                <wp:lineTo x="21545" y="21505"/>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62375" cy="2162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1" locked="0" layoutInCell="1" allowOverlap="1" wp14:anchorId="51DF1B8A" wp14:editId="267F43B6">
                <wp:simplePos x="0" y="0"/>
                <wp:positionH relativeFrom="column">
                  <wp:posOffset>2886075</wp:posOffset>
                </wp:positionH>
                <wp:positionV relativeFrom="paragraph">
                  <wp:posOffset>4916170</wp:posOffset>
                </wp:positionV>
                <wp:extent cx="376237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7BD54326" w14:textId="072F11E5" w:rsidR="00F57258" w:rsidRPr="00096280" w:rsidRDefault="00F57258" w:rsidP="00E729B5">
                            <w:pPr>
                              <w:pStyle w:val="Caption"/>
                              <w:rPr>
                                <w:noProof/>
                              </w:rPr>
                            </w:pPr>
                            <w:r>
                              <w:t>Figure 3b: Distortion corrected image of road</w:t>
                            </w:r>
                            <w:r w:rsidR="00154EFE">
                              <w:t xml:space="preserve"> [9f]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1B8A" id="Text Box 28" o:spid="_x0000_s1030" type="#_x0000_t202" style="position:absolute;left:0;text-align:left;margin-left:227.25pt;margin-top:387.1pt;width:296.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fQkNQIAAHQEAAAOAAAAZHJzL2Uyb0RvYy54bWysVE1v2zAMvQ/YfxB0X5yPNR2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" stroked="f">
                <v:textbox style="mso-fit-shape-to-text:t" inset="0,0,0,0">
                  <w:txbxContent>
                    <w:p w14:paraId="7BD54326" w14:textId="072F11E5" w:rsidR="00F57258" w:rsidRPr="00096280" w:rsidRDefault="00F57258" w:rsidP="00E729B5">
                      <w:pPr>
                        <w:pStyle w:val="Caption"/>
                        <w:rPr>
                          <w:noProof/>
                        </w:rPr>
                      </w:pPr>
                      <w:r>
                        <w:t>Figure 3b: Distortion corrected image of road</w:t>
                      </w:r>
                      <w:r w:rsidR="00154EFE">
                        <w:t xml:space="preserve"> [9f]</w:t>
                      </w:r>
                    </w:p>
                  </w:txbxContent>
                </v:textbox>
                <w10:wrap type="tight"/>
              </v:shape>
            </w:pict>
          </mc:Fallback>
        </mc:AlternateContent>
      </w:r>
      <w:r>
        <w:rPr>
          <w:noProof/>
        </w:rPr>
        <mc:AlternateContent>
          <mc:Choice Requires="wps">
            <w:drawing>
              <wp:anchor distT="0" distB="0" distL="114300" distR="114300" simplePos="0" relativeHeight="251698176" behindDoc="1" locked="0" layoutInCell="1" allowOverlap="1" wp14:anchorId="6EAD1EE8" wp14:editId="7A379CDF">
                <wp:simplePos x="0" y="0"/>
                <wp:positionH relativeFrom="column">
                  <wp:posOffset>-704850</wp:posOffset>
                </wp:positionH>
                <wp:positionV relativeFrom="paragraph">
                  <wp:posOffset>4916170</wp:posOffset>
                </wp:positionV>
                <wp:extent cx="37052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791EF870" w14:textId="018FDD72" w:rsidR="00F57258" w:rsidRPr="008D2DFF" w:rsidRDefault="00F57258" w:rsidP="00E729B5">
                            <w:pPr>
                              <w:pStyle w:val="Caption"/>
                              <w:rPr>
                                <w:noProof/>
                              </w:rPr>
                            </w:pPr>
                            <w:r>
                              <w:t>Figure 3a: Distorted image of road</w:t>
                            </w:r>
                            <w:r w:rsidR="00154EFE">
                              <w:t xml:space="preserve"> [9e]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D1EE8" id="Text Box 19" o:spid="_x0000_s1031" type="#_x0000_t202" style="position:absolute;left:0;text-align:left;margin-left:-55.5pt;margin-top:387.1pt;width:291.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ysMwIAAHQEAAAOAAAAZHJzL2Uyb0RvYy54bWysVFFv2jAQfp+0/2D5fQSo6N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u6OMysa&#10;0mirusA+Q8fIRf1pnc8JtnEEDB35CTv4PTlj2V2FTfylghjFqdOnS3cjmyTnzcfxbDqdcSYpdnsz&#10;ix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" stroked="f">
                <v:textbox style="mso-fit-shape-to-text:t" inset="0,0,0,0">
                  <w:txbxContent>
                    <w:p w14:paraId="791EF870" w14:textId="018FDD72" w:rsidR="00F57258" w:rsidRPr="008D2DFF" w:rsidRDefault="00F57258" w:rsidP="00E729B5">
                      <w:pPr>
                        <w:pStyle w:val="Caption"/>
                        <w:rPr>
                          <w:noProof/>
                        </w:rPr>
                      </w:pPr>
                      <w:r>
                        <w:t>Figure 3a: Distorted image of road</w:t>
                      </w:r>
                      <w:r w:rsidR="00154EFE">
                        <w:t xml:space="preserve"> [9e]</w:t>
                      </w:r>
                    </w:p>
                  </w:txbxContent>
                </v:textbox>
                <w10:wrap type="tight"/>
              </v:shape>
            </w:pict>
          </mc:Fallback>
        </mc:AlternateContent>
      </w:r>
      <w:r>
        <w:rPr>
          <w:noProof/>
        </w:rPr>
        <w:drawing>
          <wp:anchor distT="0" distB="0" distL="114300" distR="114300" simplePos="0" relativeHeight="251695104" behindDoc="1" locked="0" layoutInCell="1" allowOverlap="1" wp14:anchorId="0AC7FFA3" wp14:editId="78C4290E">
            <wp:simplePos x="0" y="0"/>
            <wp:positionH relativeFrom="column">
              <wp:posOffset>-704850</wp:posOffset>
            </wp:positionH>
            <wp:positionV relativeFrom="paragraph">
              <wp:posOffset>2677795</wp:posOffset>
            </wp:positionV>
            <wp:extent cx="3705225" cy="2181225"/>
            <wp:effectExtent l="0" t="0" r="9525" b="9525"/>
            <wp:wrapTight wrapText="bothSides">
              <wp:wrapPolygon edited="0">
                <wp:start x="0" y="0"/>
                <wp:lineTo x="0" y="21506"/>
                <wp:lineTo x="21544" y="21506"/>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5225" cy="2181225"/>
                    </a:xfrm>
                    <a:prstGeom prst="rect">
                      <a:avLst/>
                    </a:prstGeom>
                  </pic:spPr>
                </pic:pic>
              </a:graphicData>
            </a:graphic>
            <wp14:sizeRelH relativeFrom="page">
              <wp14:pctWidth>0</wp14:pctWidth>
            </wp14:sizeRelH>
            <wp14:sizeRelV relativeFrom="page">
              <wp14:pctHeight>0</wp14:pctHeight>
            </wp14:sizeRelV>
          </wp:anchor>
        </w:drawing>
      </w:r>
    </w:p>
    <w:p w14:paraId="31A64760" w14:textId="152F4AF7" w:rsidR="004F44F2" w:rsidRPr="00DF6CA0" w:rsidRDefault="004F44F2" w:rsidP="004F44F2">
      <w:pPr>
        <w:ind w:left="1440"/>
      </w:pPr>
    </w:p>
    <w:p w14:paraId="502138FA" w14:textId="77777777" w:rsidR="00E729B5" w:rsidRDefault="00E729B5" w:rsidP="00E729B5">
      <w:pPr>
        <w:ind w:left="1440"/>
      </w:pPr>
    </w:p>
    <w:p w14:paraId="14354C4C" w14:textId="23A210F5" w:rsidR="00DF6CA0" w:rsidRDefault="00E729B5" w:rsidP="00E729B5">
      <w:pPr>
        <w:ind w:left="1440"/>
      </w:pPr>
      <w:r>
        <w:t xml:space="preserve">Python code for distortion correction can be found in </w:t>
      </w:r>
      <w:r w:rsidRPr="00E729B5">
        <w:t>undistort</w:t>
      </w:r>
      <w:r>
        <w:t>() method in project pipeline</w:t>
      </w:r>
      <w:r w:rsidR="00E05A0F">
        <w:t>.</w:t>
      </w:r>
    </w:p>
    <w:p w14:paraId="2593B9AC" w14:textId="77777777" w:rsidR="00E729B5" w:rsidRDefault="00E729B5" w:rsidP="00E729B5">
      <w:pPr>
        <w:ind w:left="1440"/>
      </w:pPr>
    </w:p>
    <w:p w14:paraId="5197E774" w14:textId="05FF5ED4" w:rsidR="00E729B5" w:rsidRDefault="00E729B5" w:rsidP="00E729B5">
      <w:pPr>
        <w:pStyle w:val="Heading4"/>
        <w:ind w:left="720"/>
        <w:rPr>
          <w:rFonts w:ascii="Verdana" w:hAnsi="Verdana"/>
          <w:b/>
        </w:rPr>
      </w:pPr>
      <w:r>
        <w:rPr>
          <w:rFonts w:ascii="Verdana" w:hAnsi="Verdana"/>
          <w:b/>
        </w:rPr>
        <w:lastRenderedPageBreak/>
        <w:t>3.3.2 Image Gradient and Color Thresholding</w:t>
      </w:r>
    </w:p>
    <w:p w14:paraId="30E5AC94" w14:textId="71D8C73F" w:rsidR="00E729B5" w:rsidRDefault="00E729B5" w:rsidP="00E729B5">
      <w:r>
        <w:tab/>
      </w:r>
      <w:r>
        <w:tab/>
      </w:r>
    </w:p>
    <w:p w14:paraId="2460AA42" w14:textId="2C76954C" w:rsidR="00E729B5" w:rsidRDefault="00E729B5" w:rsidP="00E729B5">
      <w:pPr>
        <w:ind w:left="1440"/>
      </w:pPr>
      <w:r>
        <w:t>Detection of lane lines starts with detecting edges and identifying continuous white and yellow lines. Edge detection is achieved by calculating gradients in an image and information on colored lines can be extracted using color thresholding on different color planes in different color spaces. This is described below:</w:t>
      </w:r>
    </w:p>
    <w:p w14:paraId="4139B603" w14:textId="77777777" w:rsidR="00E729B5" w:rsidRDefault="00E729B5" w:rsidP="00E729B5">
      <w:pPr>
        <w:ind w:left="1440"/>
      </w:pPr>
    </w:p>
    <w:p w14:paraId="56182072" w14:textId="1D7FAAD5" w:rsidR="00E729B5" w:rsidRDefault="00E729B5" w:rsidP="00E729B5">
      <w:pPr>
        <w:pStyle w:val="ListParagraph"/>
        <w:numPr>
          <w:ilvl w:val="0"/>
          <w:numId w:val="12"/>
        </w:numPr>
      </w:pPr>
      <w:r>
        <w:t>Image gradients:</w:t>
      </w:r>
    </w:p>
    <w:p w14:paraId="63CBD38D" w14:textId="77777777" w:rsidR="00E729B5" w:rsidRDefault="00E729B5" w:rsidP="00E729B5">
      <w:pPr>
        <w:ind w:left="2160"/>
      </w:pPr>
    </w:p>
    <w:p w14:paraId="4664EA28" w14:textId="791D1F29" w:rsidR="00E729B5" w:rsidRDefault="0062675B" w:rsidP="00E729B5">
      <w:pPr>
        <w:ind w:left="2160"/>
      </w:pPr>
      <w:r>
        <w:rPr>
          <w:noProof/>
        </w:rPr>
        <mc:AlternateContent>
          <mc:Choice Requires="wps">
            <w:drawing>
              <wp:anchor distT="0" distB="0" distL="114300" distR="114300" simplePos="0" relativeHeight="251706368" behindDoc="1" locked="0" layoutInCell="1" allowOverlap="1" wp14:anchorId="024B4294" wp14:editId="758DE945">
                <wp:simplePos x="0" y="0"/>
                <wp:positionH relativeFrom="column">
                  <wp:posOffset>-800100</wp:posOffset>
                </wp:positionH>
                <wp:positionV relativeFrom="paragraph">
                  <wp:posOffset>3657600</wp:posOffset>
                </wp:positionV>
                <wp:extent cx="371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14:paraId="694F732F" w14:textId="418456E9" w:rsidR="00F57258" w:rsidRPr="00C53978" w:rsidRDefault="00F57258" w:rsidP="0062675B">
                            <w:pPr>
                              <w:pStyle w:val="Caption"/>
                              <w:rPr>
                                <w:noProof/>
                              </w:rPr>
                            </w:pPr>
                            <w:r>
                              <w:t>Figure 4a: Original road image</w:t>
                            </w:r>
                            <w:r w:rsidR="00B25B70">
                              <w:t xml:space="preserve"> [9g]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B4294" id="Text Box 34" o:spid="_x0000_s1032" type="#_x0000_t202" style="position:absolute;left:0;text-align:left;margin-left:-63pt;margin-top:4in;width:29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" stroked="f">
                <v:textbox style="mso-fit-shape-to-text:t" inset="0,0,0,0">
                  <w:txbxContent>
                    <w:p w14:paraId="694F732F" w14:textId="418456E9" w:rsidR="00F57258" w:rsidRPr="00C53978" w:rsidRDefault="00F57258" w:rsidP="0062675B">
                      <w:pPr>
                        <w:pStyle w:val="Caption"/>
                        <w:rPr>
                          <w:noProof/>
                        </w:rPr>
                      </w:pPr>
                      <w:r>
                        <w:t>Figure 4a: Original road image</w:t>
                      </w:r>
                      <w:r w:rsidR="00B25B70">
                        <w:t xml:space="preserve"> [9g]</w:t>
                      </w:r>
                    </w:p>
                  </w:txbxContent>
                </v:textbox>
                <w10:wrap type="tight"/>
              </v:shape>
            </w:pict>
          </mc:Fallback>
        </mc:AlternateContent>
      </w:r>
      <w:r>
        <w:rPr>
          <w:noProof/>
        </w:rPr>
        <mc:AlternateContent>
          <mc:Choice Requires="wps">
            <w:drawing>
              <wp:anchor distT="0" distB="0" distL="114300" distR="114300" simplePos="0" relativeHeight="251708416" behindDoc="1" locked="0" layoutInCell="1" allowOverlap="1" wp14:anchorId="445E2061" wp14:editId="7444FDEA">
                <wp:simplePos x="0" y="0"/>
                <wp:positionH relativeFrom="column">
                  <wp:posOffset>2790825</wp:posOffset>
                </wp:positionH>
                <wp:positionV relativeFrom="paragraph">
                  <wp:posOffset>3648075</wp:posOffset>
                </wp:positionV>
                <wp:extent cx="367665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14:paraId="2CC5628C" w14:textId="0D0705DC" w:rsidR="00F57258" w:rsidRPr="00BB1ECE" w:rsidRDefault="00F57258" w:rsidP="0062675B">
                            <w:pPr>
                              <w:pStyle w:val="Caption"/>
                              <w:rPr>
                                <w:noProof/>
                              </w:rPr>
                            </w:pPr>
                            <w:r>
                              <w:t>Figure 4b: Gradient in 'X' direction (gradx)</w:t>
                            </w:r>
                            <w:r w:rsidR="00B25B70">
                              <w:t xml:space="preserve"> [9h]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E2061" id="Text Box 35" o:spid="_x0000_s1033" type="#_x0000_t202" style="position:absolute;left:0;text-align:left;margin-left:219.75pt;margin-top:287.25pt;width:28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" stroked="f">
                <v:textbox style="mso-fit-shape-to-text:t" inset="0,0,0,0">
                  <w:txbxContent>
                    <w:p w14:paraId="2CC5628C" w14:textId="0D0705DC" w:rsidR="00F57258" w:rsidRPr="00BB1ECE" w:rsidRDefault="00F57258" w:rsidP="0062675B">
                      <w:pPr>
                        <w:pStyle w:val="Caption"/>
                        <w:rPr>
                          <w:noProof/>
                        </w:rPr>
                      </w:pPr>
                      <w:r>
                        <w:t>Figure 4b: Gradient in 'X' direction (gradx)</w:t>
                      </w:r>
                      <w:r w:rsidR="00B25B70">
                        <w:t xml:space="preserve"> [9h]</w:t>
                      </w:r>
                    </w:p>
                  </w:txbxContent>
                </v:textbox>
                <w10:wrap type="tight"/>
              </v:shape>
            </w:pict>
          </mc:Fallback>
        </mc:AlternateContent>
      </w:r>
      <w:r>
        <w:rPr>
          <w:noProof/>
        </w:rPr>
        <w:drawing>
          <wp:anchor distT="0" distB="0" distL="114300" distR="114300" simplePos="0" relativeHeight="251701248" behindDoc="1" locked="0" layoutInCell="1" allowOverlap="1" wp14:anchorId="0D90A9CB" wp14:editId="1FFBC8F2">
            <wp:simplePos x="0" y="0"/>
            <wp:positionH relativeFrom="column">
              <wp:posOffset>-790575</wp:posOffset>
            </wp:positionH>
            <wp:positionV relativeFrom="paragraph">
              <wp:posOffset>1466850</wp:posOffset>
            </wp:positionV>
            <wp:extent cx="3714750" cy="2190750"/>
            <wp:effectExtent l="0" t="0" r="0" b="0"/>
            <wp:wrapTight wrapText="bothSides">
              <wp:wrapPolygon edited="0">
                <wp:start x="0" y="0"/>
                <wp:lineTo x="0" y="21412"/>
                <wp:lineTo x="21489" y="21412"/>
                <wp:lineTo x="2148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4750" cy="219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1" locked="0" layoutInCell="1" allowOverlap="1" wp14:anchorId="6D4168EB" wp14:editId="722CF7D4">
                <wp:simplePos x="0" y="0"/>
                <wp:positionH relativeFrom="column">
                  <wp:posOffset>-781050</wp:posOffset>
                </wp:positionH>
                <wp:positionV relativeFrom="paragraph">
                  <wp:posOffset>6067425</wp:posOffset>
                </wp:positionV>
                <wp:extent cx="371475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14:paraId="7FE735C6" w14:textId="61787AE6" w:rsidR="00F57258" w:rsidRPr="00B36E33" w:rsidRDefault="00F57258" w:rsidP="0062675B">
                            <w:pPr>
                              <w:pStyle w:val="Caption"/>
                              <w:rPr>
                                <w:noProof/>
                              </w:rPr>
                            </w:pPr>
                            <w:r>
                              <w:t>Figure 4c: Magnitude of gradients (mag)</w:t>
                            </w:r>
                            <w:r w:rsidR="00B25B70">
                              <w:t xml:space="preserve"> [9i]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68EB" id="Text Box 36" o:spid="_x0000_s1034" type="#_x0000_t202" style="position:absolute;left:0;text-align:left;margin-left:-61.5pt;margin-top:477.75pt;width:29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5ONQIAAHQEAAAOAAAAZHJzL2Uyb0RvYy54bWysVMFu2zAMvQ/YPwi6L06aNS2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DpjDMr&#10;DGm0U11gX6Bj5CJ+WudzSts6Sgwd+Unnwe/JGdvuKjTxlxpiFCemzy/sRjRJzunN5PPNNYUkxWbT&#10;6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" stroked="f">
                <v:textbox style="mso-fit-shape-to-text:t" inset="0,0,0,0">
                  <w:txbxContent>
                    <w:p w14:paraId="7FE735C6" w14:textId="61787AE6" w:rsidR="00F57258" w:rsidRPr="00B36E33" w:rsidRDefault="00F57258" w:rsidP="0062675B">
                      <w:pPr>
                        <w:pStyle w:val="Caption"/>
                        <w:rPr>
                          <w:noProof/>
                        </w:rPr>
                      </w:pPr>
                      <w:r>
                        <w:t>Figure 4c: Magnitude of gradients (mag)</w:t>
                      </w:r>
                      <w:r w:rsidR="00B25B70">
                        <w:t xml:space="preserve"> [9i]</w:t>
                      </w:r>
                    </w:p>
                  </w:txbxContent>
                </v:textbox>
                <w10:wrap type="tight"/>
              </v:shape>
            </w:pict>
          </mc:Fallback>
        </mc:AlternateContent>
      </w:r>
      <w:r>
        <w:rPr>
          <w:noProof/>
        </w:rPr>
        <w:drawing>
          <wp:anchor distT="0" distB="0" distL="114300" distR="114300" simplePos="0" relativeHeight="251703296" behindDoc="1" locked="0" layoutInCell="1" allowOverlap="1" wp14:anchorId="38BF718F" wp14:editId="3BF713DC">
            <wp:simplePos x="0" y="0"/>
            <wp:positionH relativeFrom="column">
              <wp:posOffset>-781050</wp:posOffset>
            </wp:positionH>
            <wp:positionV relativeFrom="paragraph">
              <wp:posOffset>3924300</wp:posOffset>
            </wp:positionV>
            <wp:extent cx="3714750" cy="2085975"/>
            <wp:effectExtent l="0" t="0" r="0" b="9525"/>
            <wp:wrapTight wrapText="bothSides">
              <wp:wrapPolygon edited="0">
                <wp:start x="0" y="0"/>
                <wp:lineTo x="0" y="21501"/>
                <wp:lineTo x="21489" y="21501"/>
                <wp:lineTo x="214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4750" cy="2085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112D551D" wp14:editId="202F1F28">
            <wp:simplePos x="0" y="0"/>
            <wp:positionH relativeFrom="column">
              <wp:posOffset>2790825</wp:posOffset>
            </wp:positionH>
            <wp:positionV relativeFrom="paragraph">
              <wp:posOffset>1514475</wp:posOffset>
            </wp:positionV>
            <wp:extent cx="3676650" cy="2095500"/>
            <wp:effectExtent l="0" t="0" r="0" b="0"/>
            <wp:wrapTight wrapText="bothSides">
              <wp:wrapPolygon edited="0">
                <wp:start x="0" y="0"/>
                <wp:lineTo x="0" y="21404"/>
                <wp:lineTo x="21488" y="21404"/>
                <wp:lineTo x="2148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6650" cy="2095500"/>
                    </a:xfrm>
                    <a:prstGeom prst="rect">
                      <a:avLst/>
                    </a:prstGeom>
                  </pic:spPr>
                </pic:pic>
              </a:graphicData>
            </a:graphic>
            <wp14:sizeRelH relativeFrom="page">
              <wp14:pctWidth>0</wp14:pctWidth>
            </wp14:sizeRelH>
            <wp14:sizeRelV relativeFrom="page">
              <wp14:pctHeight>0</wp14:pctHeight>
            </wp14:sizeRelV>
          </wp:anchor>
        </w:drawing>
      </w:r>
      <w:r w:rsidR="00E729B5">
        <w:t>Image gradients are nothing both Sobel derivatives taken either across horizontal (X) axis or vertical (Y) axis or both in an image. These gradients are useful in detecting edges around lane lines. Since lane lines are almost vertical, this project used gradient along x direction (gradx)</w:t>
      </w:r>
      <w:r>
        <w:t>. Also, the magnitude of combined gradient (mag) is useful to make lane lines prominent and add weight to them against other edges in the image. In this project, information about edges obtained from gradx and mag images was combined to obtain an image with lane lines. An example is shown below:</w:t>
      </w:r>
    </w:p>
    <w:p w14:paraId="61CADF11" w14:textId="340ADE00" w:rsidR="0062675B" w:rsidRDefault="0062675B" w:rsidP="0062675B">
      <w:pPr>
        <w:ind w:left="2160"/>
      </w:pPr>
      <w:r>
        <w:rPr>
          <w:noProof/>
        </w:rPr>
        <mc:AlternateContent>
          <mc:Choice Requires="wps">
            <w:drawing>
              <wp:anchor distT="0" distB="0" distL="114300" distR="114300" simplePos="0" relativeHeight="251712512" behindDoc="1" locked="0" layoutInCell="1" allowOverlap="1" wp14:anchorId="4BEA4F7F" wp14:editId="387ED140">
                <wp:simplePos x="0" y="0"/>
                <wp:positionH relativeFrom="column">
                  <wp:posOffset>2800350</wp:posOffset>
                </wp:positionH>
                <wp:positionV relativeFrom="paragraph">
                  <wp:posOffset>4668520</wp:posOffset>
                </wp:positionV>
                <wp:extent cx="370522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53FFE863" w14:textId="660FA950" w:rsidR="00F57258" w:rsidRPr="00CE5126" w:rsidRDefault="00F57258" w:rsidP="0062675B">
                            <w:pPr>
                              <w:pStyle w:val="Caption"/>
                              <w:rPr>
                                <w:noProof/>
                              </w:rPr>
                            </w:pPr>
                            <w:r>
                              <w:t>Figure 4d: Combined gradx and mag image</w:t>
                            </w:r>
                            <w:r w:rsidR="00B25B70">
                              <w:t xml:space="preserve"> [9j]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A4F7F" id="Text Box 37" o:spid="_x0000_s1035" type="#_x0000_t202" style="position:absolute;left:0;text-align:left;margin-left:220.5pt;margin-top:367.6pt;width:291.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" stroked="f">
                <v:textbox style="mso-fit-shape-to-text:t" inset="0,0,0,0">
                  <w:txbxContent>
                    <w:p w14:paraId="53FFE863" w14:textId="660FA950" w:rsidR="00F57258" w:rsidRPr="00CE5126" w:rsidRDefault="00F57258" w:rsidP="0062675B">
                      <w:pPr>
                        <w:pStyle w:val="Caption"/>
                        <w:rPr>
                          <w:noProof/>
                        </w:rPr>
                      </w:pPr>
                      <w:r>
                        <w:t>Figure 4d: Combined gradx and mag image</w:t>
                      </w:r>
                      <w:r w:rsidR="00B25B70">
                        <w:t xml:space="preserve"> [9j]</w:t>
                      </w:r>
                    </w:p>
                  </w:txbxContent>
                </v:textbox>
                <w10:wrap type="tight"/>
              </v:shape>
            </w:pict>
          </mc:Fallback>
        </mc:AlternateContent>
      </w:r>
      <w:r>
        <w:rPr>
          <w:noProof/>
        </w:rPr>
        <w:drawing>
          <wp:anchor distT="0" distB="0" distL="114300" distR="114300" simplePos="0" relativeHeight="251704320" behindDoc="1" locked="0" layoutInCell="1" allowOverlap="1" wp14:anchorId="086665C5" wp14:editId="2E2C00D9">
            <wp:simplePos x="0" y="0"/>
            <wp:positionH relativeFrom="column">
              <wp:posOffset>2800350</wp:posOffset>
            </wp:positionH>
            <wp:positionV relativeFrom="paragraph">
              <wp:posOffset>2525395</wp:posOffset>
            </wp:positionV>
            <wp:extent cx="3705225" cy="2085975"/>
            <wp:effectExtent l="0" t="0" r="9525" b="9525"/>
            <wp:wrapTight wrapText="bothSides">
              <wp:wrapPolygon edited="0">
                <wp:start x="0" y="0"/>
                <wp:lineTo x="0" y="21501"/>
                <wp:lineTo x="21544" y="21501"/>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5225" cy="2085975"/>
                    </a:xfrm>
                    <a:prstGeom prst="rect">
                      <a:avLst/>
                    </a:prstGeom>
                  </pic:spPr>
                </pic:pic>
              </a:graphicData>
            </a:graphic>
            <wp14:sizeRelH relativeFrom="page">
              <wp14:pctWidth>0</wp14:pctWidth>
            </wp14:sizeRelH>
            <wp14:sizeRelV relativeFrom="page">
              <wp14:pctHeight>0</wp14:pctHeight>
            </wp14:sizeRelV>
          </wp:anchor>
        </w:drawing>
      </w:r>
    </w:p>
    <w:p w14:paraId="1B715D40" w14:textId="77777777" w:rsidR="00E05A0F" w:rsidRDefault="00E05A0F" w:rsidP="00963031">
      <w:pPr>
        <w:spacing w:line="276" w:lineRule="auto"/>
        <w:ind w:left="2160"/>
      </w:pPr>
    </w:p>
    <w:p w14:paraId="61C4B0AC" w14:textId="67131659" w:rsidR="00963031" w:rsidRDefault="00963031" w:rsidP="00E05A0F">
      <w:pPr>
        <w:spacing w:line="276" w:lineRule="auto"/>
        <w:ind w:left="2160"/>
      </w:pPr>
      <w:r>
        <w:lastRenderedPageBreak/>
        <w:t xml:space="preserve">Python code for obtaining these gradients can be found in </w:t>
      </w:r>
      <w:r w:rsidRPr="00963031">
        <w:t>sobel_threshold</w:t>
      </w:r>
      <w:r>
        <w:t>(),</w:t>
      </w:r>
      <w:r w:rsidRPr="00963031">
        <w:t>magnitude_threshold</w:t>
      </w:r>
      <w:r>
        <w:t xml:space="preserve">() and </w:t>
      </w:r>
      <w:r w:rsidRPr="00963031">
        <w:t>apply_grad_threshold</w:t>
      </w:r>
      <w:r>
        <w:t>() methods in the pipeline. For obtaining gradx, sobel kernel of shape 11 x 11 was used with pixels in the range [40, 150] retained. For obtaining mag, sobel kernel of shape 11 x 11 was used with pixels in the range [50, 150] retained.</w:t>
      </w:r>
    </w:p>
    <w:p w14:paraId="51BAA53A" w14:textId="77777777" w:rsidR="00963031" w:rsidRDefault="00963031" w:rsidP="00963031">
      <w:pPr>
        <w:spacing w:line="276" w:lineRule="auto"/>
        <w:ind w:left="2160"/>
      </w:pPr>
    </w:p>
    <w:p w14:paraId="00618DBF" w14:textId="79039D95" w:rsidR="00963031" w:rsidRDefault="00963031" w:rsidP="00963031">
      <w:pPr>
        <w:pStyle w:val="ListParagraph"/>
        <w:numPr>
          <w:ilvl w:val="0"/>
          <w:numId w:val="12"/>
        </w:numPr>
        <w:spacing w:line="276" w:lineRule="auto"/>
      </w:pPr>
      <w:r>
        <w:t>Thresholding in RGB and HLS color spaces:</w:t>
      </w:r>
    </w:p>
    <w:p w14:paraId="3EDC6857" w14:textId="6BC3517A" w:rsidR="0062675B" w:rsidRDefault="0062675B" w:rsidP="00544308">
      <w:pPr>
        <w:ind w:left="324"/>
      </w:pPr>
    </w:p>
    <w:p w14:paraId="289BB14A" w14:textId="4EAE3297" w:rsidR="0062675B" w:rsidRDefault="00C33B32" w:rsidP="00C33B32">
      <w:pPr>
        <w:ind w:left="2160"/>
      </w:pPr>
      <w:r>
        <w:t>Image gradients work fine in lane lines detection when the lane lines are brighter than other background pixels in the image. This is the reason gradients fail in detection of yellow lane lines as yellow is mapped to less bright pixels when converted from RGB to gray. Also, gradients fail in case a shadow is cast on the road as edges cannot be detected accurately.</w:t>
      </w:r>
    </w:p>
    <w:p w14:paraId="68CDC9BE" w14:textId="4BCFCE60" w:rsidR="00C33B32" w:rsidRDefault="00C33B32" w:rsidP="00C33B32">
      <w:r>
        <w:tab/>
      </w:r>
      <w:r>
        <w:tab/>
      </w:r>
      <w:r>
        <w:tab/>
      </w:r>
    </w:p>
    <w:p w14:paraId="39C1686C" w14:textId="20325CF5" w:rsidR="00C33B32" w:rsidRDefault="00C33B32" w:rsidP="00C33B32">
      <w:pPr>
        <w:ind w:left="2160"/>
      </w:pPr>
      <w:r>
        <w:t>Problems mentioned above can be overcome by using color thresholds in RGB and HLS images. White lane lines are detected accurately by using pixels belonging to the range [220, 255] in Red (R) channel of an RGB image. This is shown below:</w:t>
      </w:r>
    </w:p>
    <w:p w14:paraId="4724F5CD" w14:textId="05AE0363" w:rsidR="00C33B32" w:rsidRDefault="00C33B32" w:rsidP="00C33B32">
      <w:pPr>
        <w:ind w:left="2160"/>
      </w:pPr>
      <w:r>
        <w:rPr>
          <w:noProof/>
        </w:rPr>
        <mc:AlternateContent>
          <mc:Choice Requires="wps">
            <w:drawing>
              <wp:anchor distT="0" distB="0" distL="114300" distR="114300" simplePos="0" relativeHeight="251718656" behindDoc="1" locked="0" layoutInCell="1" allowOverlap="1" wp14:anchorId="62917612" wp14:editId="3742EA17">
                <wp:simplePos x="0" y="0"/>
                <wp:positionH relativeFrom="column">
                  <wp:posOffset>2867025</wp:posOffset>
                </wp:positionH>
                <wp:positionV relativeFrom="paragraph">
                  <wp:posOffset>2428875</wp:posOffset>
                </wp:positionV>
                <wp:extent cx="366712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1B0EB3AF" w14:textId="411CC10F" w:rsidR="00F57258" w:rsidRPr="00B55040" w:rsidRDefault="00F57258" w:rsidP="00C33B32">
                            <w:pPr>
                              <w:pStyle w:val="Caption"/>
                              <w:rPr>
                                <w:noProof/>
                              </w:rPr>
                            </w:pPr>
                            <w:r>
                              <w:t>Figure 5b: R channel thresholded image</w:t>
                            </w:r>
                            <w:r w:rsidR="00B25B70">
                              <w:t xml:space="preserve"> [9l]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17612" id="Text Box 41" o:spid="_x0000_s1036" type="#_x0000_t202" style="position:absolute;left:0;text-align:left;margin-left:225.75pt;margin-top:191.25pt;width:288.7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" stroked="f">
                <v:textbox style="mso-fit-shape-to-text:t" inset="0,0,0,0">
                  <w:txbxContent>
                    <w:p w14:paraId="1B0EB3AF" w14:textId="411CC10F" w:rsidR="00F57258" w:rsidRPr="00B55040" w:rsidRDefault="00F57258" w:rsidP="00C33B32">
                      <w:pPr>
                        <w:pStyle w:val="Caption"/>
                        <w:rPr>
                          <w:noProof/>
                        </w:rPr>
                      </w:pPr>
                      <w:r>
                        <w:t>Figure 5b: R channel thresholded image</w:t>
                      </w:r>
                      <w:r w:rsidR="00B25B70">
                        <w:t xml:space="preserve"> [9l]</w:t>
                      </w:r>
                    </w:p>
                  </w:txbxContent>
                </v:textbox>
                <w10:wrap type="tight"/>
              </v:shape>
            </w:pict>
          </mc:Fallback>
        </mc:AlternateContent>
      </w:r>
      <w:r>
        <w:rPr>
          <w:noProof/>
        </w:rPr>
        <w:drawing>
          <wp:anchor distT="0" distB="0" distL="114300" distR="114300" simplePos="0" relativeHeight="251714560" behindDoc="1" locked="0" layoutInCell="1" allowOverlap="1" wp14:anchorId="23AB2E06" wp14:editId="1B1A8331">
            <wp:simplePos x="0" y="0"/>
            <wp:positionH relativeFrom="column">
              <wp:posOffset>2867025</wp:posOffset>
            </wp:positionH>
            <wp:positionV relativeFrom="paragraph">
              <wp:posOffset>133350</wp:posOffset>
            </wp:positionV>
            <wp:extent cx="3667125" cy="2238375"/>
            <wp:effectExtent l="0" t="0" r="9525" b="9525"/>
            <wp:wrapTight wrapText="bothSides">
              <wp:wrapPolygon edited="0">
                <wp:start x="0" y="0"/>
                <wp:lineTo x="0" y="21508"/>
                <wp:lineTo x="21544" y="21508"/>
                <wp:lineTo x="2154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7125" cy="2238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1" locked="0" layoutInCell="1" allowOverlap="1" wp14:anchorId="60206F45" wp14:editId="40D37137">
                <wp:simplePos x="0" y="0"/>
                <wp:positionH relativeFrom="column">
                  <wp:posOffset>-809625</wp:posOffset>
                </wp:positionH>
                <wp:positionV relativeFrom="paragraph">
                  <wp:posOffset>2438400</wp:posOffset>
                </wp:positionV>
                <wp:extent cx="36861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20F89F2D" w14:textId="26AFCB73" w:rsidR="00F57258" w:rsidRPr="0037761F" w:rsidRDefault="00F57258" w:rsidP="00C33B32">
                            <w:pPr>
                              <w:pStyle w:val="Caption"/>
                              <w:rPr>
                                <w:noProof/>
                              </w:rPr>
                            </w:pPr>
                            <w:r>
                              <w:t>Figure 5a: Sample image of road</w:t>
                            </w:r>
                            <w:r w:rsidR="00B25B70">
                              <w:t xml:space="preserve"> [9k]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06F45" id="Text Box 40" o:spid="_x0000_s1037" type="#_x0000_t202" style="position:absolute;left:0;text-align:left;margin-left:-63.75pt;margin-top:192pt;width:290.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GZNQIAAHUEAAAOAAAAZHJzL2Uyb0RvYy54bWysVMFu2zAMvQ/YPwi6L07aNS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" stroked="f">
                <v:textbox style="mso-fit-shape-to-text:t" inset="0,0,0,0">
                  <w:txbxContent>
                    <w:p w14:paraId="20F89F2D" w14:textId="26AFCB73" w:rsidR="00F57258" w:rsidRPr="0037761F" w:rsidRDefault="00F57258" w:rsidP="00C33B32">
                      <w:pPr>
                        <w:pStyle w:val="Caption"/>
                        <w:rPr>
                          <w:noProof/>
                        </w:rPr>
                      </w:pPr>
                      <w:r>
                        <w:t>Figure 5a: Sample image of road</w:t>
                      </w:r>
                      <w:r w:rsidR="00B25B70">
                        <w:t xml:space="preserve"> [9k]</w:t>
                      </w:r>
                    </w:p>
                  </w:txbxContent>
                </v:textbox>
                <w10:wrap type="tight"/>
              </v:shape>
            </w:pict>
          </mc:Fallback>
        </mc:AlternateContent>
      </w:r>
      <w:r>
        <w:rPr>
          <w:noProof/>
        </w:rPr>
        <w:drawing>
          <wp:anchor distT="0" distB="0" distL="114300" distR="114300" simplePos="0" relativeHeight="251713536" behindDoc="1" locked="0" layoutInCell="1" allowOverlap="1" wp14:anchorId="1FB9BBE4" wp14:editId="08508056">
            <wp:simplePos x="0" y="0"/>
            <wp:positionH relativeFrom="column">
              <wp:posOffset>-809625</wp:posOffset>
            </wp:positionH>
            <wp:positionV relativeFrom="paragraph">
              <wp:posOffset>171450</wp:posOffset>
            </wp:positionV>
            <wp:extent cx="3686175" cy="2209800"/>
            <wp:effectExtent l="0" t="0" r="9525" b="0"/>
            <wp:wrapTight wrapText="bothSides">
              <wp:wrapPolygon edited="0">
                <wp:start x="0" y="0"/>
                <wp:lineTo x="0" y="21414"/>
                <wp:lineTo x="21544" y="21414"/>
                <wp:lineTo x="215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6175" cy="2209800"/>
                    </a:xfrm>
                    <a:prstGeom prst="rect">
                      <a:avLst/>
                    </a:prstGeom>
                  </pic:spPr>
                </pic:pic>
              </a:graphicData>
            </a:graphic>
            <wp14:sizeRelH relativeFrom="page">
              <wp14:pctWidth>0</wp14:pctWidth>
            </wp14:sizeRelH>
            <wp14:sizeRelV relativeFrom="page">
              <wp14:pctHeight>0</wp14:pctHeight>
            </wp14:sizeRelV>
          </wp:anchor>
        </w:drawing>
      </w:r>
    </w:p>
    <w:p w14:paraId="77ED3BFF" w14:textId="5150F28B" w:rsidR="0062675B" w:rsidRDefault="0062675B" w:rsidP="00544308">
      <w:pPr>
        <w:ind w:left="324"/>
      </w:pPr>
    </w:p>
    <w:p w14:paraId="632396DA" w14:textId="539B83EC" w:rsidR="0062675B" w:rsidRDefault="0062675B" w:rsidP="00544308">
      <w:pPr>
        <w:ind w:left="324"/>
      </w:pPr>
    </w:p>
    <w:p w14:paraId="675F14B7" w14:textId="1A2C4EC3" w:rsidR="0062675B" w:rsidRDefault="0062675B" w:rsidP="00544308">
      <w:pPr>
        <w:ind w:left="324"/>
      </w:pPr>
    </w:p>
    <w:p w14:paraId="45AAA36C" w14:textId="5725F9ED" w:rsidR="0062675B" w:rsidRDefault="00C33B32" w:rsidP="00C33B32">
      <w:pPr>
        <w:ind w:left="2154"/>
      </w:pPr>
      <w:r>
        <w:t>As evident from the result, R channel picks the white lane line effectively even in the presence of shadow. But it fails to detect yellow colored lane line.</w:t>
      </w:r>
    </w:p>
    <w:p w14:paraId="2EC28925" w14:textId="717292F3" w:rsidR="00C33B32" w:rsidRDefault="00C33B32" w:rsidP="00C33B32">
      <w:pPr>
        <w:ind w:left="2154"/>
      </w:pPr>
    </w:p>
    <w:p w14:paraId="38E05B3E" w14:textId="63E17C9F" w:rsidR="00C33B32" w:rsidRDefault="00C33B32" w:rsidP="00C33B32">
      <w:pPr>
        <w:ind w:left="2154"/>
      </w:pPr>
      <w:r>
        <w:t xml:space="preserve">S channel of Hue, Lightness, Saturation (HLS) color space [2] is invariant to </w:t>
      </w:r>
      <w:r w:rsidR="002B7562">
        <w:t>brightness in the image. Hence, pixels belonging to [160, 200] values in S channel are used to pick yellow lane lines in the image. This is demonstrated in example below:</w:t>
      </w:r>
    </w:p>
    <w:p w14:paraId="325B3B53" w14:textId="612A9C78" w:rsidR="002B7562" w:rsidRDefault="002B7562" w:rsidP="00C33B32">
      <w:pPr>
        <w:ind w:left="2154"/>
      </w:pPr>
    </w:p>
    <w:p w14:paraId="57164C04" w14:textId="39C01F0E" w:rsidR="002B7562" w:rsidRDefault="002B7562" w:rsidP="00C33B32">
      <w:pPr>
        <w:ind w:left="2154"/>
      </w:pPr>
    </w:p>
    <w:p w14:paraId="00EBCC75" w14:textId="0C59E155" w:rsidR="002B7562" w:rsidRDefault="002B7562" w:rsidP="00C33B32">
      <w:pPr>
        <w:ind w:left="2154"/>
      </w:pPr>
      <w:r>
        <w:rPr>
          <w:noProof/>
        </w:rPr>
        <w:lastRenderedPageBreak/>
        <w:drawing>
          <wp:anchor distT="0" distB="0" distL="114300" distR="114300" simplePos="0" relativeHeight="251719680" behindDoc="1" locked="0" layoutInCell="1" allowOverlap="1" wp14:anchorId="63DF2DB7" wp14:editId="262B334B">
            <wp:simplePos x="0" y="0"/>
            <wp:positionH relativeFrom="margin">
              <wp:posOffset>-714375</wp:posOffset>
            </wp:positionH>
            <wp:positionV relativeFrom="paragraph">
              <wp:posOffset>0</wp:posOffset>
            </wp:positionV>
            <wp:extent cx="3657600" cy="2190750"/>
            <wp:effectExtent l="0" t="0" r="0" b="0"/>
            <wp:wrapTight wrapText="bothSides">
              <wp:wrapPolygon edited="0">
                <wp:start x="0" y="0"/>
                <wp:lineTo x="0" y="21412"/>
                <wp:lineTo x="21488" y="21412"/>
                <wp:lineTo x="2148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57600" cy="219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1" locked="0" layoutInCell="1" allowOverlap="1" wp14:anchorId="17F137F0" wp14:editId="3E6172ED">
                <wp:simplePos x="0" y="0"/>
                <wp:positionH relativeFrom="column">
                  <wp:posOffset>2933700</wp:posOffset>
                </wp:positionH>
                <wp:positionV relativeFrom="paragraph">
                  <wp:posOffset>2257425</wp:posOffset>
                </wp:positionV>
                <wp:extent cx="368617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447F90C2" w14:textId="08882D78" w:rsidR="00F57258" w:rsidRPr="00FD399C" w:rsidRDefault="00F57258" w:rsidP="002B7562">
                            <w:pPr>
                              <w:pStyle w:val="Caption"/>
                              <w:rPr>
                                <w:noProof/>
                              </w:rPr>
                            </w:pPr>
                            <w:r>
                              <w:t>Figure 5d: R and S channel combined</w:t>
                            </w:r>
                            <w:r w:rsidR="00B25B70">
                              <w:t xml:space="preserve"> [9n]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137F0" id="Text Box 45" o:spid="_x0000_s1038" type="#_x0000_t202" style="position:absolute;left:0;text-align:left;margin-left:231pt;margin-top:177.75pt;width:290.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" stroked="f">
                <v:textbox style="mso-fit-shape-to-text:t" inset="0,0,0,0">
                  <w:txbxContent>
                    <w:p w14:paraId="447F90C2" w14:textId="08882D78" w:rsidR="00F57258" w:rsidRPr="00FD399C" w:rsidRDefault="00F57258" w:rsidP="002B7562">
                      <w:pPr>
                        <w:pStyle w:val="Caption"/>
                        <w:rPr>
                          <w:noProof/>
                        </w:rPr>
                      </w:pPr>
                      <w:r>
                        <w:t>Figure 5d: R and S channel combined</w:t>
                      </w:r>
                      <w:r w:rsidR="00B25B70">
                        <w:t xml:space="preserve"> [9n]</w:t>
                      </w:r>
                    </w:p>
                  </w:txbxContent>
                </v:textbox>
                <w10:wrap type="tight"/>
              </v:shape>
            </w:pict>
          </mc:Fallback>
        </mc:AlternateContent>
      </w:r>
      <w:r>
        <w:rPr>
          <w:noProof/>
        </w:rPr>
        <w:drawing>
          <wp:anchor distT="0" distB="0" distL="114300" distR="114300" simplePos="0" relativeHeight="251722752" behindDoc="1" locked="0" layoutInCell="1" allowOverlap="1" wp14:anchorId="565524D4" wp14:editId="70A92314">
            <wp:simplePos x="0" y="0"/>
            <wp:positionH relativeFrom="column">
              <wp:posOffset>2933700</wp:posOffset>
            </wp:positionH>
            <wp:positionV relativeFrom="paragraph">
              <wp:posOffset>0</wp:posOffset>
            </wp:positionV>
            <wp:extent cx="3686175" cy="2200275"/>
            <wp:effectExtent l="0" t="0" r="9525" b="9525"/>
            <wp:wrapTight wrapText="bothSides">
              <wp:wrapPolygon edited="0">
                <wp:start x="0" y="0"/>
                <wp:lineTo x="0" y="21506"/>
                <wp:lineTo x="21544" y="21506"/>
                <wp:lineTo x="2154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86175" cy="2200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77E5E539" wp14:editId="408191DB">
                <wp:simplePos x="0" y="0"/>
                <wp:positionH relativeFrom="column">
                  <wp:posOffset>-657225</wp:posOffset>
                </wp:positionH>
                <wp:positionV relativeFrom="paragraph">
                  <wp:posOffset>2247900</wp:posOffset>
                </wp:positionV>
                <wp:extent cx="3657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14:paraId="281D1F04" w14:textId="072744D4" w:rsidR="00F57258" w:rsidRPr="0026168A" w:rsidRDefault="00F57258" w:rsidP="002B7562">
                            <w:pPr>
                              <w:pStyle w:val="Caption"/>
                              <w:rPr>
                                <w:noProof/>
                              </w:rPr>
                            </w:pPr>
                            <w:r>
                              <w:t>Figure 5c: S channel thresholded image</w:t>
                            </w:r>
                            <w:r w:rsidR="00B25B70">
                              <w:t xml:space="preserve"> [9m]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E539" id="Text Box 43" o:spid="_x0000_s1039" type="#_x0000_t202" style="position:absolute;left:0;text-align:left;margin-left:-51.75pt;margin-top:177pt;width:4in;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42oNQIAAHUEAAAOAAAAZHJzL2Uyb0RvYy54bWysVFFv2jAQfp+0/2D5fQTK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" stroked="f">
                <v:textbox style="mso-fit-shape-to-text:t" inset="0,0,0,0">
                  <w:txbxContent>
                    <w:p w14:paraId="281D1F04" w14:textId="072744D4" w:rsidR="00F57258" w:rsidRPr="0026168A" w:rsidRDefault="00F57258" w:rsidP="002B7562">
                      <w:pPr>
                        <w:pStyle w:val="Caption"/>
                        <w:rPr>
                          <w:noProof/>
                        </w:rPr>
                      </w:pPr>
                      <w:r>
                        <w:t>Figure 5c: S channel thresholded image</w:t>
                      </w:r>
                      <w:r w:rsidR="00B25B70">
                        <w:t xml:space="preserve"> [9m]</w:t>
                      </w:r>
                    </w:p>
                  </w:txbxContent>
                </v:textbox>
                <w10:wrap type="tight"/>
              </v:shape>
            </w:pict>
          </mc:Fallback>
        </mc:AlternateContent>
      </w:r>
    </w:p>
    <w:p w14:paraId="710F5282" w14:textId="7D2552F7" w:rsidR="002B7562" w:rsidRDefault="002B7562" w:rsidP="00C33B32">
      <w:pPr>
        <w:ind w:left="2154"/>
      </w:pPr>
      <w:r>
        <w:t>In this project, information obtained from R and S channel thresholded images was combined to get an image with lane lines. An example is shown in the combined image above.</w:t>
      </w:r>
    </w:p>
    <w:p w14:paraId="3E4C3223" w14:textId="02BA30B1" w:rsidR="0062675B" w:rsidRDefault="002B7562" w:rsidP="00544308">
      <w:pPr>
        <w:ind w:left="324"/>
      </w:pPr>
      <w:r>
        <w:tab/>
      </w:r>
      <w:r>
        <w:tab/>
      </w:r>
      <w:r>
        <w:tab/>
      </w:r>
    </w:p>
    <w:p w14:paraId="3BEAAF06" w14:textId="6C19B9EA" w:rsidR="002B7562" w:rsidRDefault="002B7562" w:rsidP="002B7562">
      <w:pPr>
        <w:ind w:left="2154"/>
      </w:pPr>
      <w:r>
        <w:t xml:space="preserve">Python code for obtaining these color thresholds can be found in </w:t>
      </w:r>
      <w:r w:rsidRPr="002B7562">
        <w:t>apply_color_threshold</w:t>
      </w:r>
      <w:r>
        <w:t>() method in the pipeline.</w:t>
      </w:r>
    </w:p>
    <w:p w14:paraId="08E3B4E0" w14:textId="6745160E" w:rsidR="002B7562" w:rsidRDefault="002B7562" w:rsidP="002B7562">
      <w:pPr>
        <w:ind w:left="2154"/>
      </w:pPr>
    </w:p>
    <w:p w14:paraId="3D89904E" w14:textId="6E8A6300" w:rsidR="002B7562" w:rsidRDefault="002B7562" w:rsidP="002B7562">
      <w:pPr>
        <w:pStyle w:val="ListParagraph"/>
        <w:numPr>
          <w:ilvl w:val="0"/>
          <w:numId w:val="12"/>
        </w:numPr>
      </w:pPr>
      <w:r>
        <w:t>Merged gradient and color thresholded image:</w:t>
      </w:r>
    </w:p>
    <w:p w14:paraId="50D74BF9" w14:textId="580A1DFF" w:rsidR="002B7562" w:rsidRDefault="002B7562" w:rsidP="002B7562">
      <w:pPr>
        <w:ind w:left="324"/>
      </w:pPr>
    </w:p>
    <w:p w14:paraId="5BD3B26E" w14:textId="63AD176E" w:rsidR="002B7562" w:rsidRDefault="002B7562" w:rsidP="002B7562">
      <w:pPr>
        <w:ind w:left="2160"/>
      </w:pPr>
      <w:r>
        <w:t>Finally, characteristics obtained from combined gradient and combined color thresholded images were merged to obtain a gray scale image with lane lines detected prominently. Example of such an image is shown below:</w:t>
      </w:r>
    </w:p>
    <w:p w14:paraId="0C2C42A2" w14:textId="438B6DB4" w:rsidR="0062675B" w:rsidRDefault="009E0115" w:rsidP="00544308">
      <w:pPr>
        <w:ind w:left="324"/>
      </w:pPr>
      <w:r>
        <w:rPr>
          <w:noProof/>
        </w:rPr>
        <mc:AlternateContent>
          <mc:Choice Requires="wps">
            <w:drawing>
              <wp:anchor distT="0" distB="0" distL="114300" distR="114300" simplePos="0" relativeHeight="251729920" behindDoc="1" locked="0" layoutInCell="1" allowOverlap="1" wp14:anchorId="391AD99F" wp14:editId="2E54F3A6">
                <wp:simplePos x="0" y="0"/>
                <wp:positionH relativeFrom="column">
                  <wp:posOffset>-676275</wp:posOffset>
                </wp:positionH>
                <wp:positionV relativeFrom="paragraph">
                  <wp:posOffset>2475230</wp:posOffset>
                </wp:positionV>
                <wp:extent cx="368617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3460414F" w14:textId="2354105F" w:rsidR="00F57258" w:rsidRPr="00497699" w:rsidRDefault="00F57258" w:rsidP="009E0115">
                            <w:pPr>
                              <w:pStyle w:val="Caption"/>
                              <w:rPr>
                                <w:noProof/>
                              </w:rPr>
                            </w:pPr>
                            <w:r>
                              <w:t>Figure 5e: Original image of road</w:t>
                            </w:r>
                            <w:r w:rsidR="00B25B70">
                              <w:t xml:space="preserve"> [9k]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AD99F" id="Text Box 48" o:spid="_x0000_s1040" type="#_x0000_t202" style="position:absolute;left:0;text-align:left;margin-left:-53.25pt;margin-top:194.9pt;width:290.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P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" stroked="f">
                <v:textbox style="mso-fit-shape-to-text:t" inset="0,0,0,0">
                  <w:txbxContent>
                    <w:p w14:paraId="3460414F" w14:textId="2354105F" w:rsidR="00F57258" w:rsidRPr="00497699" w:rsidRDefault="00F57258" w:rsidP="009E0115">
                      <w:pPr>
                        <w:pStyle w:val="Caption"/>
                        <w:rPr>
                          <w:noProof/>
                        </w:rPr>
                      </w:pPr>
                      <w:r>
                        <w:t>Figure 5e: Original image of road</w:t>
                      </w:r>
                      <w:r w:rsidR="00B25B70">
                        <w:t xml:space="preserve"> [9k]</w:t>
                      </w:r>
                    </w:p>
                  </w:txbxContent>
                </v:textbox>
                <w10:wrap type="tight"/>
              </v:shape>
            </w:pict>
          </mc:Fallback>
        </mc:AlternateContent>
      </w:r>
      <w:r>
        <w:rPr>
          <w:noProof/>
        </w:rPr>
        <w:drawing>
          <wp:anchor distT="0" distB="0" distL="114300" distR="114300" simplePos="0" relativeHeight="251725824" behindDoc="1" locked="0" layoutInCell="1" allowOverlap="1" wp14:anchorId="0DE72EF0" wp14:editId="2F59EFED">
            <wp:simplePos x="0" y="0"/>
            <wp:positionH relativeFrom="margin">
              <wp:posOffset>2924175</wp:posOffset>
            </wp:positionH>
            <wp:positionV relativeFrom="paragraph">
              <wp:posOffset>155575</wp:posOffset>
            </wp:positionV>
            <wp:extent cx="3686175" cy="2162175"/>
            <wp:effectExtent l="0" t="0" r="9525" b="9525"/>
            <wp:wrapTight wrapText="bothSides">
              <wp:wrapPolygon edited="0">
                <wp:start x="0" y="0"/>
                <wp:lineTo x="0" y="21505"/>
                <wp:lineTo x="21544" y="21505"/>
                <wp:lineTo x="2154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8617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787F82B4" wp14:editId="5A2BE2D9">
            <wp:simplePos x="0" y="0"/>
            <wp:positionH relativeFrom="page">
              <wp:posOffset>228600</wp:posOffset>
            </wp:positionH>
            <wp:positionV relativeFrom="paragraph">
              <wp:posOffset>189230</wp:posOffset>
            </wp:positionV>
            <wp:extent cx="3686175" cy="2209800"/>
            <wp:effectExtent l="0" t="0" r="9525" b="0"/>
            <wp:wrapTight wrapText="bothSides">
              <wp:wrapPolygon edited="0">
                <wp:start x="0" y="0"/>
                <wp:lineTo x="0" y="21414"/>
                <wp:lineTo x="21544" y="21414"/>
                <wp:lineTo x="2154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6175" cy="2209800"/>
                    </a:xfrm>
                    <a:prstGeom prst="rect">
                      <a:avLst/>
                    </a:prstGeom>
                  </pic:spPr>
                </pic:pic>
              </a:graphicData>
            </a:graphic>
            <wp14:sizeRelH relativeFrom="page">
              <wp14:pctWidth>0</wp14:pctWidth>
            </wp14:sizeRelH>
            <wp14:sizeRelV relativeFrom="page">
              <wp14:pctHeight>0</wp14:pctHeight>
            </wp14:sizeRelV>
          </wp:anchor>
        </w:drawing>
      </w:r>
    </w:p>
    <w:p w14:paraId="1904F322" w14:textId="4683F9C2" w:rsidR="0062675B" w:rsidRDefault="009E0115" w:rsidP="00544308">
      <w:pPr>
        <w:ind w:left="324"/>
      </w:pPr>
      <w:r>
        <w:rPr>
          <w:noProof/>
        </w:rPr>
        <mc:AlternateContent>
          <mc:Choice Requires="wps">
            <w:drawing>
              <wp:anchor distT="0" distB="0" distL="114300" distR="114300" simplePos="0" relativeHeight="251731968" behindDoc="1" locked="0" layoutInCell="1" allowOverlap="1" wp14:anchorId="3CFAD4A8" wp14:editId="435F6E29">
                <wp:simplePos x="0" y="0"/>
                <wp:positionH relativeFrom="column">
                  <wp:posOffset>3019425</wp:posOffset>
                </wp:positionH>
                <wp:positionV relativeFrom="paragraph">
                  <wp:posOffset>2298065</wp:posOffset>
                </wp:positionV>
                <wp:extent cx="36861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7A2E3CAF" w14:textId="6B04C30F" w:rsidR="00F57258" w:rsidRPr="00AC7923" w:rsidRDefault="00F57258" w:rsidP="009E0115">
                            <w:pPr>
                              <w:pStyle w:val="Caption"/>
                              <w:rPr>
                                <w:noProof/>
                              </w:rPr>
                            </w:pPr>
                            <w:r>
                              <w:t>Figure 5f: Combined gradient and color thresholded image</w:t>
                            </w:r>
                            <w:r w:rsidR="00B25B70">
                              <w:t xml:space="preserve"> [9o]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AD4A8" id="Text Box 49" o:spid="_x0000_s1041" type="#_x0000_t202" style="position:absolute;left:0;text-align:left;margin-left:237.75pt;margin-top:180.95pt;width:290.2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" stroked="f">
                <v:textbox style="mso-fit-shape-to-text:t" inset="0,0,0,0">
                  <w:txbxContent>
                    <w:p w14:paraId="7A2E3CAF" w14:textId="6B04C30F" w:rsidR="00F57258" w:rsidRPr="00AC7923" w:rsidRDefault="00F57258" w:rsidP="009E0115">
                      <w:pPr>
                        <w:pStyle w:val="Caption"/>
                        <w:rPr>
                          <w:noProof/>
                        </w:rPr>
                      </w:pPr>
                      <w:r>
                        <w:t>Figure 5f: Combined gradient and color thresholded image</w:t>
                      </w:r>
                      <w:r w:rsidR="00B25B70">
                        <w:t xml:space="preserve"> [9o]</w:t>
                      </w:r>
                    </w:p>
                  </w:txbxContent>
                </v:textbox>
                <w10:wrap type="tight"/>
              </v:shape>
            </w:pict>
          </mc:Fallback>
        </mc:AlternateContent>
      </w:r>
    </w:p>
    <w:p w14:paraId="6DF00E41" w14:textId="68002057" w:rsidR="0062675B" w:rsidRDefault="009E0115" w:rsidP="009E0115">
      <w:pPr>
        <w:ind w:left="2154"/>
      </w:pPr>
      <w:r>
        <w:t xml:space="preserve">Python code for obtained combined gradient and color thresholded image can be found in the method </w:t>
      </w:r>
      <w:r w:rsidRPr="009E0115">
        <w:t>detect_lane_lines</w:t>
      </w:r>
      <w:r>
        <w:t>() in the pipeline.</w:t>
      </w:r>
    </w:p>
    <w:p w14:paraId="4FE3AD7E" w14:textId="77777777" w:rsidR="009E0115" w:rsidRDefault="009E0115" w:rsidP="00544308">
      <w:pPr>
        <w:ind w:left="324"/>
      </w:pPr>
    </w:p>
    <w:p w14:paraId="263045EA" w14:textId="77777777" w:rsidR="009E0115" w:rsidRDefault="009E0115" w:rsidP="00544308">
      <w:pPr>
        <w:ind w:left="324"/>
      </w:pPr>
    </w:p>
    <w:p w14:paraId="24F6EB97" w14:textId="697382F2" w:rsidR="009E0115" w:rsidRDefault="009E0115" w:rsidP="00544308">
      <w:pPr>
        <w:ind w:left="324"/>
      </w:pPr>
    </w:p>
    <w:p w14:paraId="5DE6BCFA" w14:textId="0A130874" w:rsidR="009E0115" w:rsidRDefault="009E0115" w:rsidP="009E0115">
      <w:pPr>
        <w:pStyle w:val="Heading4"/>
        <w:ind w:left="720"/>
        <w:rPr>
          <w:rFonts w:ascii="Verdana" w:hAnsi="Verdana"/>
          <w:b/>
        </w:rPr>
      </w:pPr>
      <w:r>
        <w:rPr>
          <w:rFonts w:ascii="Verdana" w:hAnsi="Verdana"/>
          <w:b/>
        </w:rPr>
        <w:t>3.3.3 Perspective transform to get a bird’s eye of lane lines</w:t>
      </w:r>
    </w:p>
    <w:p w14:paraId="2482D4A9" w14:textId="59B481D3" w:rsidR="00544308" w:rsidRDefault="009E0115" w:rsidP="009E0115">
      <w:r>
        <w:tab/>
      </w:r>
      <w:r>
        <w:tab/>
      </w:r>
    </w:p>
    <w:p w14:paraId="259ED740" w14:textId="72DC128B" w:rsidR="009E0115" w:rsidRDefault="009F4606" w:rsidP="009D0114">
      <w:pPr>
        <w:spacing w:line="276" w:lineRule="auto"/>
        <w:ind w:left="1440"/>
      </w:pPr>
      <w:r>
        <w:rPr>
          <w:noProof/>
        </w:rPr>
        <mc:AlternateContent>
          <mc:Choice Requires="wps">
            <w:drawing>
              <wp:anchor distT="0" distB="0" distL="114300" distR="114300" simplePos="0" relativeHeight="251739136" behindDoc="1" locked="0" layoutInCell="1" allowOverlap="1" wp14:anchorId="18F497F6" wp14:editId="027C93A3">
                <wp:simplePos x="0" y="0"/>
                <wp:positionH relativeFrom="column">
                  <wp:posOffset>3019425</wp:posOffset>
                </wp:positionH>
                <wp:positionV relativeFrom="paragraph">
                  <wp:posOffset>3442335</wp:posOffset>
                </wp:positionV>
                <wp:extent cx="3743325" cy="635"/>
                <wp:effectExtent l="0" t="0" r="9525" b="7620"/>
                <wp:wrapTight wrapText="bothSides">
                  <wp:wrapPolygon edited="0">
                    <wp:start x="0" y="0"/>
                    <wp:lineTo x="0" y="21333"/>
                    <wp:lineTo x="21545" y="21333"/>
                    <wp:lineTo x="21545"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14:paraId="2EFB7093" w14:textId="2CD7564C" w:rsidR="009D0114" w:rsidRDefault="009D0114" w:rsidP="009D0114">
                            <w:pPr>
                              <w:pStyle w:val="Caption"/>
                            </w:pPr>
                            <w:r>
                              <w:t xml:space="preserve">Figure 6b: </w:t>
                            </w:r>
                            <w:r w:rsidR="00BA15F2">
                              <w:t>Image transformed to bird’s eye view</w:t>
                            </w:r>
                            <w:r w:rsidR="00B25B70">
                              <w:t xml:space="preserve"> [9p]</w:t>
                            </w:r>
                          </w:p>
                          <w:p w14:paraId="31474C9A" w14:textId="77777777" w:rsidR="00BA15F2" w:rsidRPr="00BA15F2" w:rsidRDefault="00BA15F2" w:rsidP="00BA15F2"/>
                          <w:p w14:paraId="11745EBE" w14:textId="11526C38" w:rsidR="009D0114" w:rsidRPr="009D0114" w:rsidRDefault="009D0114" w:rsidP="009D0114">
                            <w:pPr>
                              <w:jc w:val="center"/>
                            </w:pPr>
                            <w:r>
                              <w:t>Polygon in figure 6a was transformed to rectangle bounded by (200, 720), (200, 100), (1050, 100) and (1150, 720) starting from bottom left in clockwise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497F6" id="Text Box 52" o:spid="_x0000_s1042" type="#_x0000_t202" style="position:absolute;left:0;text-align:left;margin-left:237.75pt;margin-top:271.05pt;width:294.7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3sK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" stroked="f">
                <v:textbox style="mso-fit-shape-to-text:t" inset="0,0,0,0">
                  <w:txbxContent>
                    <w:p w14:paraId="2EFB7093" w14:textId="2CD7564C" w:rsidR="009D0114" w:rsidRDefault="009D0114" w:rsidP="009D0114">
                      <w:pPr>
                        <w:pStyle w:val="Caption"/>
                      </w:pPr>
                      <w:r>
                        <w:t xml:space="preserve">Figure 6b: </w:t>
                      </w:r>
                      <w:r w:rsidR="00BA15F2">
                        <w:t>Image transformed to bird’s eye view</w:t>
                      </w:r>
                      <w:r w:rsidR="00B25B70">
                        <w:t xml:space="preserve"> [9p]</w:t>
                      </w:r>
                    </w:p>
                    <w:p w14:paraId="31474C9A" w14:textId="77777777" w:rsidR="00BA15F2" w:rsidRPr="00BA15F2" w:rsidRDefault="00BA15F2" w:rsidP="00BA15F2"/>
                    <w:p w14:paraId="11745EBE" w14:textId="11526C38" w:rsidR="009D0114" w:rsidRPr="009D0114" w:rsidRDefault="009D0114" w:rsidP="009D0114">
                      <w:pPr>
                        <w:jc w:val="center"/>
                      </w:pPr>
                      <w:r>
                        <w:t>Polygon in figure 6a was transformed to rectangle bounded by (200, 720), (200, 100), (1050, 100) and (1150, 720) starting from bottom left in clockwise direction.</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49BF1E10" wp14:editId="2F8DD765">
                <wp:simplePos x="0" y="0"/>
                <wp:positionH relativeFrom="column">
                  <wp:posOffset>-714375</wp:posOffset>
                </wp:positionH>
                <wp:positionV relativeFrom="paragraph">
                  <wp:posOffset>3432810</wp:posOffset>
                </wp:positionV>
                <wp:extent cx="36861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2B2F687E" w14:textId="006B5B80" w:rsidR="009D0114" w:rsidRDefault="009D0114" w:rsidP="009D0114">
                            <w:pPr>
                              <w:pStyle w:val="Caption"/>
                            </w:pPr>
                            <w:r>
                              <w:t>Figure 6a: Binary image with lane lines</w:t>
                            </w:r>
                            <w:r w:rsidR="00B25B70">
                              <w:t xml:space="preserve"> [9o]</w:t>
                            </w:r>
                          </w:p>
                          <w:p w14:paraId="17528631" w14:textId="77777777" w:rsidR="00BA15F2" w:rsidRPr="00BA15F2" w:rsidRDefault="00BA15F2" w:rsidP="00BA15F2"/>
                          <w:p w14:paraId="2A7F5A71" w14:textId="2EC3C567" w:rsidR="009D0114" w:rsidRPr="009D0114" w:rsidRDefault="009D0114" w:rsidP="009D0114">
                            <w:pPr>
                              <w:jc w:val="center"/>
                            </w:pPr>
                            <w:r>
                              <w:t xml:space="preserve">Polygon bounded by (225, 700), (555, 475), (740, 475) and </w:t>
                            </w:r>
                            <w:r w:rsidR="009F4606">
                              <w:t>(1140, 700)</w:t>
                            </w:r>
                            <w:r>
                              <w:t xml:space="preserve"> starting from bottom left in clockwise direction is warped.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F1E10" id="Text Box 51" o:spid="_x0000_s1043" type="#_x0000_t202" style="position:absolute;left:0;text-align:left;margin-left:-56.25pt;margin-top:270.3pt;width:29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" stroked="f">
                <v:textbox style="mso-fit-shape-to-text:t" inset="0,0,0,0">
                  <w:txbxContent>
                    <w:p w14:paraId="2B2F687E" w14:textId="006B5B80" w:rsidR="009D0114" w:rsidRDefault="009D0114" w:rsidP="009D0114">
                      <w:pPr>
                        <w:pStyle w:val="Caption"/>
                      </w:pPr>
                      <w:r>
                        <w:t>Figure 6a: Binary image with lane lines</w:t>
                      </w:r>
                      <w:r w:rsidR="00B25B70">
                        <w:t xml:space="preserve"> [9o]</w:t>
                      </w:r>
                    </w:p>
                    <w:p w14:paraId="17528631" w14:textId="77777777" w:rsidR="00BA15F2" w:rsidRPr="00BA15F2" w:rsidRDefault="00BA15F2" w:rsidP="00BA15F2"/>
                    <w:p w14:paraId="2A7F5A71" w14:textId="2EC3C567" w:rsidR="009D0114" w:rsidRPr="009D0114" w:rsidRDefault="009D0114" w:rsidP="009D0114">
                      <w:pPr>
                        <w:jc w:val="center"/>
                      </w:pPr>
                      <w:r>
                        <w:t xml:space="preserve">Polygon bounded by (225, 700), (555, 475), (740, 475) and </w:t>
                      </w:r>
                      <w:r w:rsidR="009F4606">
                        <w:t>(1140, 700)</w:t>
                      </w:r>
                      <w:r>
                        <w:t xml:space="preserve"> starting from bottom left in clockwise direction</w:t>
                      </w:r>
                      <w:r>
                        <w:t xml:space="preserve"> is warped.</w:t>
                      </w:r>
                    </w:p>
                  </w:txbxContent>
                </v:textbox>
                <w10:wrap type="tight"/>
              </v:shape>
            </w:pict>
          </mc:Fallback>
        </mc:AlternateContent>
      </w:r>
      <w:r>
        <w:rPr>
          <w:noProof/>
        </w:rPr>
        <w:drawing>
          <wp:anchor distT="0" distB="0" distL="114300" distR="114300" simplePos="0" relativeHeight="251732992" behindDoc="1" locked="0" layoutInCell="1" allowOverlap="1" wp14:anchorId="45EF5485" wp14:editId="55252F35">
            <wp:simplePos x="0" y="0"/>
            <wp:positionH relativeFrom="column">
              <wp:posOffset>2952750</wp:posOffset>
            </wp:positionH>
            <wp:positionV relativeFrom="paragraph">
              <wp:posOffset>1175385</wp:posOffset>
            </wp:positionV>
            <wp:extent cx="3724275" cy="2209800"/>
            <wp:effectExtent l="0" t="0" r="9525" b="0"/>
            <wp:wrapTight wrapText="bothSides">
              <wp:wrapPolygon edited="0">
                <wp:start x="0" y="0"/>
                <wp:lineTo x="0" y="21414"/>
                <wp:lineTo x="21545" y="21414"/>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275"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1" locked="0" layoutInCell="1" allowOverlap="1" wp14:anchorId="3CFB5FCD" wp14:editId="7FC055EE">
            <wp:simplePos x="0" y="0"/>
            <wp:positionH relativeFrom="margin">
              <wp:posOffset>-533400</wp:posOffset>
            </wp:positionH>
            <wp:positionV relativeFrom="paragraph">
              <wp:posOffset>1190625</wp:posOffset>
            </wp:positionV>
            <wp:extent cx="3686175" cy="2162175"/>
            <wp:effectExtent l="0" t="0" r="9525" b="9525"/>
            <wp:wrapTight wrapText="bothSides">
              <wp:wrapPolygon edited="0">
                <wp:start x="0" y="0"/>
                <wp:lineTo x="0" y="21505"/>
                <wp:lineTo x="21544" y="21505"/>
                <wp:lineTo x="2154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86175" cy="2162175"/>
                    </a:xfrm>
                    <a:prstGeom prst="rect">
                      <a:avLst/>
                    </a:prstGeom>
                  </pic:spPr>
                </pic:pic>
              </a:graphicData>
            </a:graphic>
            <wp14:sizeRelH relativeFrom="page">
              <wp14:pctWidth>0</wp14:pctWidth>
            </wp14:sizeRelH>
            <wp14:sizeRelV relativeFrom="page">
              <wp14:pctHeight>0</wp14:pctHeight>
            </wp14:sizeRelV>
          </wp:anchor>
        </w:drawing>
      </w:r>
      <w:r w:rsidR="009E0115">
        <w:t>Lane lines detected by techniques described above don’t provide much information on the curvature of road. Also, parallel lane lines appear to converge in a 2D image due to phenomenon of image perspective [3].</w:t>
      </w:r>
      <w:r w:rsidR="00F57258">
        <w:t xml:space="preserve"> To get some information on the lane curvature, lane detected binary images are warped to get a bir</w:t>
      </w:r>
      <w:r w:rsidR="009D0114">
        <w:t xml:space="preserve">d’s eye view of the lane lines somewhat similar to the one </w:t>
      </w:r>
      <w:r w:rsidR="00F57258">
        <w:t>shown in example below:</w:t>
      </w:r>
    </w:p>
    <w:p w14:paraId="2257273A" w14:textId="0030A95D" w:rsidR="009D0114" w:rsidRDefault="009D0114" w:rsidP="00F57258">
      <w:pPr>
        <w:spacing w:line="276" w:lineRule="auto"/>
      </w:pPr>
    </w:p>
    <w:p w14:paraId="1F680FFA" w14:textId="77777777" w:rsidR="009F4606" w:rsidRDefault="009F4606" w:rsidP="009D0114">
      <w:pPr>
        <w:spacing w:line="276" w:lineRule="auto"/>
        <w:ind w:left="1440"/>
      </w:pPr>
    </w:p>
    <w:p w14:paraId="048890D3" w14:textId="5E422918" w:rsidR="009D0114" w:rsidRDefault="009D0114" w:rsidP="009D0114">
      <w:pPr>
        <w:spacing w:line="276" w:lineRule="auto"/>
        <w:ind w:left="1440"/>
      </w:pPr>
      <w:r>
        <w:t>Perspective transform is obtained by choosing a polygon in lane image and mapping it to a rectangle over entire dimension of an image. Details on polygon chosen in this project is mentioned above in the image caption.</w:t>
      </w:r>
    </w:p>
    <w:p w14:paraId="4D7D0A21" w14:textId="77777777" w:rsidR="00267E8A" w:rsidRDefault="00267E8A" w:rsidP="009D0114">
      <w:pPr>
        <w:spacing w:line="276" w:lineRule="auto"/>
        <w:ind w:left="1440"/>
      </w:pPr>
    </w:p>
    <w:p w14:paraId="50FA6B6E" w14:textId="393E45FB" w:rsidR="00267E8A" w:rsidRDefault="00267E8A" w:rsidP="009D0114">
      <w:pPr>
        <w:spacing w:line="276" w:lineRule="auto"/>
        <w:ind w:left="1440"/>
      </w:pPr>
      <w:r>
        <w:t xml:space="preserve">Python code for implementation of perspective transform can be found in the </w:t>
      </w:r>
      <w:r w:rsidRPr="00267E8A">
        <w:t>apply_perspective_transform</w:t>
      </w:r>
      <w:r>
        <w:t>() method in the pipeline.</w:t>
      </w:r>
    </w:p>
    <w:p w14:paraId="18273574" w14:textId="77777777" w:rsidR="00BA15F2" w:rsidRDefault="00BA15F2" w:rsidP="009D0114">
      <w:pPr>
        <w:spacing w:line="276" w:lineRule="auto"/>
        <w:ind w:left="1440"/>
      </w:pPr>
    </w:p>
    <w:p w14:paraId="7761302B" w14:textId="7F10E85C" w:rsidR="00BA15F2" w:rsidRDefault="00BA15F2" w:rsidP="00BA15F2">
      <w:pPr>
        <w:pStyle w:val="Heading4"/>
        <w:ind w:left="720"/>
        <w:rPr>
          <w:rFonts w:ascii="Verdana" w:hAnsi="Verdana"/>
          <w:b/>
        </w:rPr>
      </w:pPr>
      <w:r>
        <w:rPr>
          <w:rFonts w:ascii="Verdana" w:hAnsi="Verdana"/>
          <w:b/>
        </w:rPr>
        <w:t>3.3.4 Identificatio</w:t>
      </w:r>
      <w:r w:rsidR="00054130">
        <w:rPr>
          <w:rFonts w:ascii="Verdana" w:hAnsi="Verdana"/>
          <w:b/>
        </w:rPr>
        <w:t>n of Lane lines in warped image</w:t>
      </w:r>
    </w:p>
    <w:p w14:paraId="57B813B1" w14:textId="77777777" w:rsidR="00BA15F2" w:rsidRDefault="00BA15F2" w:rsidP="00BA15F2"/>
    <w:p w14:paraId="333A63BB" w14:textId="29C423A4" w:rsidR="00BA15F2" w:rsidRDefault="00BA15F2" w:rsidP="00BA15F2">
      <w:pPr>
        <w:spacing w:line="276" w:lineRule="auto"/>
        <w:ind w:left="1440"/>
      </w:pPr>
      <w:r>
        <w:t xml:space="preserve">As shown above, warped image is a binary and has lane line markers in bottom 70% of pixels in Y axis. Lane lines are white and can be detected by looking for non-zero pixels. To detect left and right lane lines and fit them to a </w:t>
      </w:r>
      <w:r w:rsidR="00054130">
        <w:t xml:space="preserve">second degree </w:t>
      </w:r>
      <w:r>
        <w:t>polynomial, sliding window technique was used. In this technique, initial guess on locations of lane lines is done by taking a histogram over bottom 70% pixels in Y axis of the warped image. Such a histogram is shown below:</w:t>
      </w:r>
    </w:p>
    <w:p w14:paraId="3018561C" w14:textId="77777777" w:rsidR="00BA15F2" w:rsidRDefault="00BA15F2" w:rsidP="00BA15F2">
      <w:pPr>
        <w:spacing w:line="276" w:lineRule="auto"/>
        <w:ind w:left="1440"/>
      </w:pPr>
    </w:p>
    <w:p w14:paraId="5CC864F3" w14:textId="54DB3B92" w:rsidR="00BA15F2" w:rsidRDefault="00BA15F2" w:rsidP="00BA15F2">
      <w:pPr>
        <w:spacing w:line="276" w:lineRule="auto"/>
        <w:ind w:left="1440"/>
      </w:pPr>
      <w:r>
        <w:rPr>
          <w:noProof/>
        </w:rPr>
        <w:drawing>
          <wp:anchor distT="0" distB="0" distL="114300" distR="114300" simplePos="0" relativeHeight="251740160" behindDoc="1" locked="0" layoutInCell="1" allowOverlap="1" wp14:anchorId="06645D53" wp14:editId="7561F219">
            <wp:simplePos x="0" y="0"/>
            <wp:positionH relativeFrom="column">
              <wp:posOffset>3114675</wp:posOffset>
            </wp:positionH>
            <wp:positionV relativeFrom="paragraph">
              <wp:posOffset>0</wp:posOffset>
            </wp:positionV>
            <wp:extent cx="3267075" cy="2163445"/>
            <wp:effectExtent l="0" t="0" r="9525" b="8255"/>
            <wp:wrapTight wrapText="bothSides">
              <wp:wrapPolygon edited="0">
                <wp:start x="0" y="0"/>
                <wp:lineTo x="0" y="21492"/>
                <wp:lineTo x="21537" y="21492"/>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7075" cy="2163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1" locked="0" layoutInCell="1" allowOverlap="1" wp14:anchorId="2CE90E6A" wp14:editId="79893BEF">
                <wp:simplePos x="0" y="0"/>
                <wp:positionH relativeFrom="column">
                  <wp:posOffset>3114675</wp:posOffset>
                </wp:positionH>
                <wp:positionV relativeFrom="paragraph">
                  <wp:posOffset>2247900</wp:posOffset>
                </wp:positionV>
                <wp:extent cx="3307715"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a:effectLst/>
                      </wps:spPr>
                      <wps:txbx>
                        <w:txbxContent>
                          <w:p w14:paraId="43A93B69" w14:textId="6272D014" w:rsidR="00BA15F2" w:rsidRPr="00C22057" w:rsidRDefault="00BA15F2" w:rsidP="00BA15F2">
                            <w:pPr>
                              <w:pStyle w:val="Caption"/>
                              <w:rPr>
                                <w:noProof/>
                              </w:rPr>
                            </w:pPr>
                            <w:r>
                              <w:t>Figure 7b: Histogram taken over bottom 70% in Y axis</w:t>
                            </w:r>
                            <w:r w:rsidR="00B25B70">
                              <w:t xml:space="preserve"> [9q]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90E6A" id="Text Box 56" o:spid="_x0000_s1044" type="#_x0000_t202" style="position:absolute;left:0;text-align:left;margin-left:245.25pt;margin-top:177pt;width:260.4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" stroked="f">
                <v:textbox style="mso-fit-shape-to-text:t" inset="0,0,0,0">
                  <w:txbxContent>
                    <w:p w14:paraId="43A93B69" w14:textId="6272D014" w:rsidR="00BA15F2" w:rsidRPr="00C22057" w:rsidRDefault="00BA15F2" w:rsidP="00BA15F2">
                      <w:pPr>
                        <w:pStyle w:val="Caption"/>
                        <w:rPr>
                          <w:noProof/>
                        </w:rPr>
                      </w:pPr>
                      <w:r>
                        <w:t>Figure 7b: Histogram taken over bottom 70% in Y axis</w:t>
                      </w:r>
                      <w:r w:rsidR="00B25B70">
                        <w:t xml:space="preserve"> [9q]</w:t>
                      </w:r>
                    </w:p>
                  </w:txbxContent>
                </v:textbox>
                <w10:wrap type="tight"/>
              </v:shape>
            </w:pict>
          </mc:Fallback>
        </mc:AlternateContent>
      </w:r>
      <w:r>
        <w:rPr>
          <w:noProof/>
        </w:rPr>
        <mc:AlternateContent>
          <mc:Choice Requires="wps">
            <w:drawing>
              <wp:anchor distT="0" distB="0" distL="114300" distR="114300" simplePos="0" relativeHeight="251744256" behindDoc="1" locked="0" layoutInCell="1" allowOverlap="1" wp14:anchorId="1685B411" wp14:editId="099C023C">
                <wp:simplePos x="0" y="0"/>
                <wp:positionH relativeFrom="column">
                  <wp:posOffset>-666750</wp:posOffset>
                </wp:positionH>
                <wp:positionV relativeFrom="paragraph">
                  <wp:posOffset>2270760</wp:posOffset>
                </wp:positionV>
                <wp:extent cx="37242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a:effectLst/>
                      </wps:spPr>
                      <wps:txbx>
                        <w:txbxContent>
                          <w:p w14:paraId="3DA6CAB4" w14:textId="5C1666CE" w:rsidR="00BA15F2" w:rsidRPr="00046E7A" w:rsidRDefault="00BA15F2" w:rsidP="00BA15F2">
                            <w:pPr>
                              <w:pStyle w:val="Caption"/>
                              <w:rPr>
                                <w:noProof/>
                              </w:rPr>
                            </w:pPr>
                            <w:r>
                              <w:t>Figure 7a: Warped image</w:t>
                            </w:r>
                            <w:r w:rsidR="00B25B70">
                              <w:t xml:space="preserve"> [9p]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B411" id="Text Box 55" o:spid="_x0000_s1045" type="#_x0000_t202" style="position:absolute;left:0;text-align:left;margin-left:-52.5pt;margin-top:178.8pt;width:293.2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" stroked="f">
                <v:textbox style="mso-fit-shape-to-text:t" inset="0,0,0,0">
                  <w:txbxContent>
                    <w:p w14:paraId="3DA6CAB4" w14:textId="5C1666CE" w:rsidR="00BA15F2" w:rsidRPr="00046E7A" w:rsidRDefault="00BA15F2" w:rsidP="00BA15F2">
                      <w:pPr>
                        <w:pStyle w:val="Caption"/>
                        <w:rPr>
                          <w:noProof/>
                        </w:rPr>
                      </w:pPr>
                      <w:r>
                        <w:t>Figure 7a: Warped image</w:t>
                      </w:r>
                      <w:r w:rsidR="00B25B70">
                        <w:t xml:space="preserve"> [9p]</w:t>
                      </w:r>
                    </w:p>
                  </w:txbxContent>
                </v:textbox>
                <w10:wrap type="tight"/>
              </v:shape>
            </w:pict>
          </mc:Fallback>
        </mc:AlternateContent>
      </w:r>
      <w:r>
        <w:rPr>
          <w:noProof/>
        </w:rPr>
        <w:drawing>
          <wp:anchor distT="0" distB="0" distL="114300" distR="114300" simplePos="0" relativeHeight="251742208" behindDoc="1" locked="0" layoutInCell="1" allowOverlap="1" wp14:anchorId="786FF60F" wp14:editId="3AFAB0EB">
            <wp:simplePos x="0" y="0"/>
            <wp:positionH relativeFrom="column">
              <wp:posOffset>-666750</wp:posOffset>
            </wp:positionH>
            <wp:positionV relativeFrom="paragraph">
              <wp:posOffset>3810</wp:posOffset>
            </wp:positionV>
            <wp:extent cx="3724275" cy="2209800"/>
            <wp:effectExtent l="0" t="0" r="9525" b="0"/>
            <wp:wrapTight wrapText="bothSides">
              <wp:wrapPolygon edited="0">
                <wp:start x="0" y="0"/>
                <wp:lineTo x="0" y="21414"/>
                <wp:lineTo x="21545" y="21414"/>
                <wp:lineTo x="2154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275" cy="2209800"/>
                    </a:xfrm>
                    <a:prstGeom prst="rect">
                      <a:avLst/>
                    </a:prstGeom>
                  </pic:spPr>
                </pic:pic>
              </a:graphicData>
            </a:graphic>
            <wp14:sizeRelH relativeFrom="page">
              <wp14:pctWidth>0</wp14:pctWidth>
            </wp14:sizeRelH>
            <wp14:sizeRelV relativeFrom="page">
              <wp14:pctHeight>0</wp14:pctHeight>
            </wp14:sizeRelV>
          </wp:anchor>
        </w:drawing>
      </w:r>
    </w:p>
    <w:p w14:paraId="39513224" w14:textId="029845BD" w:rsidR="00544308" w:rsidRDefault="00544308" w:rsidP="00544308">
      <w:pPr>
        <w:keepNext/>
        <w:ind w:left="324"/>
      </w:pPr>
    </w:p>
    <w:p w14:paraId="4991979A" w14:textId="77777777" w:rsidR="00BA15F2" w:rsidRDefault="00BA15F2" w:rsidP="00544308">
      <w:pPr>
        <w:keepNext/>
        <w:ind w:left="324"/>
      </w:pPr>
    </w:p>
    <w:p w14:paraId="10A9417C" w14:textId="3A21C0E8" w:rsidR="0070090E" w:rsidRDefault="00BA15F2" w:rsidP="0070090E">
      <w:pPr>
        <w:keepNext/>
        <w:ind w:left="1434"/>
      </w:pPr>
      <w:r>
        <w:t xml:space="preserve">The two </w:t>
      </w:r>
      <w:r w:rsidR="0070090E">
        <w:t xml:space="preserve">prominent </w:t>
      </w:r>
      <w:r>
        <w:t xml:space="preserve">peaks </w:t>
      </w:r>
      <w:r w:rsidR="0070090E">
        <w:t xml:space="preserve">in left half and right half of the histogram are nothing but the locations of lane lines. The sliding window algorithm starts from bottom of warped image at locations (hist_peak_left, image_y_size) and (hist_peak_right, image_y_size) for left and right lanes respectively. Then the algorithm goes on detecting non-zero pixels in the boundary of the window and draws number of windows until it reaches the top of the image. In this process, the algorithm caches pixel coordinates and then fits them to a </w:t>
      </w:r>
      <w:r w:rsidR="00054130">
        <w:t xml:space="preserve">second degree </w:t>
      </w:r>
      <w:r w:rsidR="0070090E">
        <w:t>polynomial each for the left and the right lane respectively. This is shown in the example below:</w:t>
      </w:r>
    </w:p>
    <w:p w14:paraId="47FD5FCC" w14:textId="77777777" w:rsidR="0070090E" w:rsidRDefault="0070090E" w:rsidP="0070090E">
      <w:pPr>
        <w:keepNext/>
        <w:ind w:left="1434"/>
      </w:pPr>
    </w:p>
    <w:p w14:paraId="182615F9" w14:textId="77777777" w:rsidR="0070090E" w:rsidRDefault="0070090E" w:rsidP="0070090E">
      <w:pPr>
        <w:keepNext/>
        <w:ind w:left="1434"/>
      </w:pPr>
      <w:r>
        <w:rPr>
          <w:noProof/>
        </w:rPr>
        <w:drawing>
          <wp:inline distT="0" distB="0" distL="0" distR="0" wp14:anchorId="480947A4" wp14:editId="6DA336C5">
            <wp:extent cx="3648075" cy="2105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2105025"/>
                    </a:xfrm>
                    <a:prstGeom prst="rect">
                      <a:avLst/>
                    </a:prstGeom>
                  </pic:spPr>
                </pic:pic>
              </a:graphicData>
            </a:graphic>
          </wp:inline>
        </w:drawing>
      </w:r>
    </w:p>
    <w:p w14:paraId="5AF91670" w14:textId="1397D9D9" w:rsidR="0070090E" w:rsidRDefault="0070090E" w:rsidP="0070090E">
      <w:pPr>
        <w:pStyle w:val="Caption"/>
        <w:jc w:val="left"/>
      </w:pPr>
      <w:r>
        <w:t>Figure 8: Sliding window search detects lane lines and fits them to p</w:t>
      </w:r>
      <w:r w:rsidR="00B25B70">
        <w:t>olynomial [9r]</w:t>
      </w:r>
    </w:p>
    <w:p w14:paraId="4E3693A4" w14:textId="77777777" w:rsidR="0070090E" w:rsidRDefault="0070090E" w:rsidP="0070090E"/>
    <w:p w14:paraId="59BE2D04" w14:textId="77777777" w:rsidR="008A3D78" w:rsidRDefault="008A3D78" w:rsidP="0070090E">
      <w:pPr>
        <w:ind w:left="1440"/>
      </w:pPr>
    </w:p>
    <w:p w14:paraId="1ECAE188" w14:textId="6209B25D" w:rsidR="0070090E" w:rsidRDefault="0070090E" w:rsidP="008A3D78">
      <w:pPr>
        <w:spacing w:line="276" w:lineRule="auto"/>
        <w:ind w:left="1440"/>
      </w:pPr>
      <w:r>
        <w:t>In this project, the size of window was chosen to be 100 in X axis and number of sliding windows to be 10. Also, if a cluster of 2000 non-zero pixels is detected during the search, this algorithm shifts takes the centroid of those pixels and draws a window accordingly.</w:t>
      </w:r>
    </w:p>
    <w:p w14:paraId="290C93EC" w14:textId="77777777" w:rsidR="0070090E" w:rsidRDefault="0070090E" w:rsidP="008A3D78">
      <w:pPr>
        <w:spacing w:line="360" w:lineRule="auto"/>
        <w:ind w:left="1440"/>
      </w:pPr>
    </w:p>
    <w:p w14:paraId="6FD1CF49" w14:textId="77777777" w:rsidR="008A3D78" w:rsidRDefault="008A3D78" w:rsidP="0070090E">
      <w:pPr>
        <w:ind w:left="1440"/>
      </w:pPr>
    </w:p>
    <w:p w14:paraId="62937B0E" w14:textId="2A893392" w:rsidR="0070090E" w:rsidRDefault="0070090E" w:rsidP="0070090E">
      <w:pPr>
        <w:ind w:left="1440"/>
      </w:pPr>
      <w:r>
        <w:t xml:space="preserve">Python code for implementing sliding window search can be found in </w:t>
      </w:r>
      <w:r w:rsidRPr="0070090E">
        <w:t>sliding_window_search</w:t>
      </w:r>
      <w:r>
        <w:t xml:space="preserve">() method in the pipeline. Most of the code </w:t>
      </w:r>
      <w:r w:rsidR="00054130">
        <w:t xml:space="preserve">was reused and </w:t>
      </w:r>
      <w:r>
        <w:t>is attributed to code made available in class [4] by Udacity.</w:t>
      </w:r>
    </w:p>
    <w:p w14:paraId="6A3E6E6C" w14:textId="77777777" w:rsidR="008A3D78" w:rsidRPr="0070090E" w:rsidRDefault="008A3D78" w:rsidP="0070090E">
      <w:pPr>
        <w:ind w:left="1440"/>
      </w:pPr>
    </w:p>
    <w:p w14:paraId="4041FD4E" w14:textId="4A8A94BD" w:rsidR="00054130" w:rsidRDefault="00054130" w:rsidP="00054130">
      <w:pPr>
        <w:pStyle w:val="Heading4"/>
        <w:ind w:left="720"/>
        <w:rPr>
          <w:rFonts w:ascii="Verdana" w:hAnsi="Verdana"/>
          <w:b/>
        </w:rPr>
      </w:pPr>
      <w:r>
        <w:rPr>
          <w:rFonts w:ascii="Verdana" w:hAnsi="Verdana"/>
          <w:b/>
        </w:rPr>
        <w:t>3.3.5 Radius of Curvature and Vehicle Position</w:t>
      </w:r>
    </w:p>
    <w:p w14:paraId="42BC3D5B" w14:textId="58C8E37F" w:rsidR="00054130" w:rsidRDefault="00054130" w:rsidP="00054130">
      <w:r>
        <w:tab/>
      </w:r>
      <w:r>
        <w:tab/>
      </w:r>
    </w:p>
    <w:p w14:paraId="2DCC6AA9" w14:textId="65D7C666" w:rsidR="00054130" w:rsidRDefault="00054130" w:rsidP="00054130">
      <w:pPr>
        <w:ind w:left="1440"/>
      </w:pPr>
      <w:r>
        <w:t>For a curve represented by the function y = f(x), the radius of curvature can be calculated using the formula given below [5]:</w:t>
      </w:r>
    </w:p>
    <w:p w14:paraId="75B45121" w14:textId="77777777" w:rsidR="00054130" w:rsidRDefault="00054130" w:rsidP="00054130"/>
    <w:p w14:paraId="10A4120E" w14:textId="1C6DAA11" w:rsidR="00054130" w:rsidRDefault="00054130" w:rsidP="00054130">
      <w:r>
        <w:tab/>
      </w:r>
      <w:r>
        <w:tab/>
      </w:r>
      <w:r>
        <w:rPr>
          <w:noProof/>
        </w:rPr>
        <w:drawing>
          <wp:inline distT="0" distB="0" distL="0" distR="0" wp14:anchorId="3621FC7B" wp14:editId="50DFDE43">
            <wp:extent cx="3305175" cy="828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828675"/>
                    </a:xfrm>
                    <a:prstGeom prst="rect">
                      <a:avLst/>
                    </a:prstGeom>
                  </pic:spPr>
                </pic:pic>
              </a:graphicData>
            </a:graphic>
          </wp:inline>
        </w:drawing>
      </w:r>
    </w:p>
    <w:p w14:paraId="21E32E6B" w14:textId="5E1E1D3C" w:rsidR="00054130" w:rsidRDefault="00054130" w:rsidP="00EB68BB">
      <w:pPr>
        <w:ind w:left="1440"/>
      </w:pPr>
      <w:r>
        <w:t>Left and right lane lines detected in above section were each fitted to a second degree polynomial. A generic second degree polynomial can be represented by:</w:t>
      </w:r>
    </w:p>
    <w:p w14:paraId="0659F0C4" w14:textId="77777777" w:rsidR="00054130" w:rsidRDefault="00054130" w:rsidP="00054130"/>
    <w:p w14:paraId="2B225C4C" w14:textId="4D62870D" w:rsidR="00054130" w:rsidRDefault="00054130" w:rsidP="00054130">
      <w:pPr>
        <w:rPr>
          <w:noProof/>
        </w:rPr>
      </w:pPr>
      <w:r>
        <w:tab/>
      </w:r>
      <w:r>
        <w:tab/>
      </w:r>
      <w:r w:rsidR="00EB68BB">
        <w:rPr>
          <w:noProof/>
        </w:rPr>
        <w:t>y = f(x) = Ax</w:t>
      </w:r>
      <w:r w:rsidR="00EB68BB">
        <w:rPr>
          <w:noProof/>
          <w:vertAlign w:val="superscript"/>
        </w:rPr>
        <w:t>2</w:t>
      </w:r>
      <w:r w:rsidR="00EB68BB">
        <w:rPr>
          <w:noProof/>
        </w:rPr>
        <w:t xml:space="preserve"> + Bx + C ; </w:t>
      </w:r>
      <w:r w:rsidR="00EB68BB">
        <w:rPr>
          <w:noProof/>
        </w:rPr>
        <w:tab/>
        <w:t>A, B, C being constants</w:t>
      </w:r>
    </w:p>
    <w:p w14:paraId="57E3D22A" w14:textId="2E8054CF" w:rsidR="00EB68BB" w:rsidRDefault="00EB68BB" w:rsidP="00054130">
      <w:pPr>
        <w:rPr>
          <w:noProof/>
        </w:rPr>
      </w:pPr>
      <w:r>
        <w:rPr>
          <w:noProof/>
        </w:rPr>
        <w:tab/>
      </w:r>
      <w:r>
        <w:rPr>
          <w:noProof/>
        </w:rPr>
        <w:tab/>
      </w:r>
    </w:p>
    <w:p w14:paraId="0C4262D1" w14:textId="1ABDA9C2" w:rsidR="00EB68BB" w:rsidRDefault="00EB68BB" w:rsidP="00054130">
      <w:pPr>
        <w:rPr>
          <w:noProof/>
        </w:rPr>
      </w:pPr>
      <w:r>
        <w:rPr>
          <w:noProof/>
        </w:rPr>
        <w:tab/>
      </w:r>
      <w:r>
        <w:rPr>
          <w:noProof/>
        </w:rPr>
        <w:tab/>
        <w:t>And the first and second order derivatives are given by:</w:t>
      </w:r>
    </w:p>
    <w:p w14:paraId="00320A31" w14:textId="77777777" w:rsidR="00EB68BB" w:rsidRDefault="00EB68BB" w:rsidP="00054130">
      <w:pPr>
        <w:rPr>
          <w:noProof/>
        </w:rPr>
      </w:pPr>
    </w:p>
    <w:p w14:paraId="7926348B" w14:textId="288B6A9F" w:rsidR="00EB68BB" w:rsidRDefault="00EB68BB" w:rsidP="00054130">
      <w:pPr>
        <w:rPr>
          <w:noProof/>
        </w:rPr>
      </w:pPr>
      <w:r>
        <w:rPr>
          <w:noProof/>
        </w:rPr>
        <w:tab/>
      </w:r>
      <w:r>
        <w:rPr>
          <w:noProof/>
        </w:rPr>
        <w:tab/>
        <w:t>(dy/dx) = 2Ax + B</w:t>
      </w:r>
    </w:p>
    <w:p w14:paraId="6570842C" w14:textId="77777777" w:rsidR="00EB68BB" w:rsidRDefault="00EB68BB" w:rsidP="00054130">
      <w:pPr>
        <w:rPr>
          <w:noProof/>
        </w:rPr>
      </w:pPr>
    </w:p>
    <w:p w14:paraId="0786190D" w14:textId="669597C5" w:rsidR="00EB68BB" w:rsidRPr="00EB68BB" w:rsidRDefault="00EB68BB" w:rsidP="00054130">
      <w:r>
        <w:rPr>
          <w:noProof/>
        </w:rPr>
        <w:tab/>
      </w:r>
      <w:r>
        <w:rPr>
          <w:noProof/>
        </w:rPr>
        <w:tab/>
        <w:t>(d</w:t>
      </w:r>
      <w:r>
        <w:rPr>
          <w:noProof/>
          <w:vertAlign w:val="superscript"/>
        </w:rPr>
        <w:t>2</w:t>
      </w:r>
      <w:r>
        <w:rPr>
          <w:noProof/>
        </w:rPr>
        <w:t>y/dx</w:t>
      </w:r>
      <w:r>
        <w:rPr>
          <w:noProof/>
          <w:vertAlign w:val="superscript"/>
        </w:rPr>
        <w:t>2)</w:t>
      </w:r>
      <w:r>
        <w:rPr>
          <w:noProof/>
        </w:rPr>
        <w:t xml:space="preserve"> = 2A</w:t>
      </w:r>
    </w:p>
    <w:p w14:paraId="1799A49A" w14:textId="1BF6C665" w:rsidR="00EB68BB" w:rsidRDefault="00EB68BB" w:rsidP="00054130">
      <w:r>
        <w:tab/>
      </w:r>
      <w:r>
        <w:tab/>
      </w:r>
    </w:p>
    <w:p w14:paraId="13EC583B" w14:textId="6E7DD103" w:rsidR="00EB68BB" w:rsidRDefault="00EB68BB" w:rsidP="00054130">
      <w:r>
        <w:tab/>
      </w:r>
      <w:r>
        <w:tab/>
        <w:t>Hence, the radius of curvature is given by:</w:t>
      </w:r>
    </w:p>
    <w:p w14:paraId="6D0185FB" w14:textId="77777777" w:rsidR="00EB68BB" w:rsidRDefault="00EB68BB" w:rsidP="00054130"/>
    <w:p w14:paraId="6BC85068" w14:textId="19F0A246" w:rsidR="00EB68BB" w:rsidRDefault="00EB68BB" w:rsidP="00054130">
      <w:r>
        <w:tab/>
      </w:r>
      <w:r>
        <w:tab/>
        <w:t>R</w:t>
      </w:r>
      <w:r>
        <w:rPr>
          <w:vertAlign w:val="subscript"/>
        </w:rPr>
        <w:t>curve</w:t>
      </w:r>
      <w:r>
        <w:t xml:space="preserve"> = (1 + (2A + B)</w:t>
      </w:r>
      <w:r>
        <w:rPr>
          <w:vertAlign w:val="superscript"/>
        </w:rPr>
        <w:t>2</w:t>
      </w:r>
      <w:r>
        <w:t xml:space="preserve"> )</w:t>
      </w:r>
      <w:r>
        <w:rPr>
          <w:vertAlign w:val="superscript"/>
        </w:rPr>
        <w:t>3/2</w:t>
      </w:r>
      <w:r>
        <w:t xml:space="preserve"> / |2A|</w:t>
      </w:r>
    </w:p>
    <w:p w14:paraId="3C7CC725" w14:textId="77777777" w:rsidR="00EB68BB" w:rsidRDefault="00EB68BB" w:rsidP="00054130"/>
    <w:p w14:paraId="3F8E0403" w14:textId="4227A149" w:rsidR="00EB68BB" w:rsidRDefault="00EB68BB" w:rsidP="00EB68BB">
      <w:pPr>
        <w:ind w:left="1440"/>
      </w:pPr>
      <w:r w:rsidRPr="00EB68BB">
        <w:t>For t</w:t>
      </w:r>
      <w:r>
        <w:t xml:space="preserve">he position of the vehicle, it is </w:t>
      </w:r>
      <w:r w:rsidRPr="00EB68BB">
        <w:t>assume</w:t>
      </w:r>
      <w:r>
        <w:t>d that</w:t>
      </w:r>
      <w:r w:rsidRPr="00EB68BB">
        <w:t xml:space="preserve"> the camera is mounted at the center of the car</w:t>
      </w:r>
      <w:r>
        <w:t>. T</w:t>
      </w:r>
      <w:r w:rsidRPr="00EB68BB">
        <w:t xml:space="preserve">he deviation of the midpoint of the center of the image from the center of the </w:t>
      </w:r>
      <w:r>
        <w:t>lane</w:t>
      </w:r>
      <w:r w:rsidRPr="00EB68BB">
        <w:t xml:space="preserve"> is </w:t>
      </w:r>
      <w:r>
        <w:t>the relative position of vehicle in the lane area.</w:t>
      </w:r>
    </w:p>
    <w:p w14:paraId="1C7943DC" w14:textId="5769AB89" w:rsidR="00137483" w:rsidRDefault="00EB68BB" w:rsidP="00137483">
      <w:pPr>
        <w:ind w:left="1440"/>
      </w:pPr>
      <w:r>
        <w:t>The center or centroid of lane area is calculated by calculating moments</w:t>
      </w:r>
      <w:r w:rsidR="00137483">
        <w:t xml:space="preserve"> of curve.</w:t>
      </w:r>
    </w:p>
    <w:p w14:paraId="3CE49C7C" w14:textId="77777777" w:rsidR="001A6BC5" w:rsidRDefault="001A6BC5" w:rsidP="00137483">
      <w:pPr>
        <w:ind w:left="1440"/>
      </w:pPr>
    </w:p>
    <w:p w14:paraId="29540921" w14:textId="540E43EF" w:rsidR="001A6BC5" w:rsidRDefault="001A6BC5" w:rsidP="00137483">
      <w:pPr>
        <w:ind w:left="1440"/>
      </w:pPr>
      <w:r>
        <w:t xml:space="preserve">The radius of curvature and vehicle position thus obtained is in pixel space and needs to be converted to meters space. This was done with an approximation that </w:t>
      </w:r>
      <w:r w:rsidRPr="001A6BC5">
        <w:t>lane is about 30 meters long and 3.7 meters wide</w:t>
      </w:r>
      <w:r>
        <w:t xml:space="preserve"> adhering to US regulations [6] that require a minimum lane width of 12 feet or 3.7 meters.</w:t>
      </w:r>
    </w:p>
    <w:p w14:paraId="05633B86" w14:textId="77777777" w:rsidR="00EB68BB" w:rsidRDefault="00EB68BB" w:rsidP="00EB68BB">
      <w:pPr>
        <w:ind w:left="1440"/>
      </w:pPr>
    </w:p>
    <w:p w14:paraId="4AEF3A87" w14:textId="37BF93AF" w:rsidR="00EB68BB" w:rsidRDefault="00EB68BB" w:rsidP="00EB68BB">
      <w:pPr>
        <w:ind w:left="1440"/>
      </w:pPr>
      <w:r>
        <w:t xml:space="preserve">Python code for calculating radius of curvature and position of vehicle can be found in </w:t>
      </w:r>
      <w:r w:rsidRPr="00EB68BB">
        <w:t>extract_radius</w:t>
      </w:r>
      <w:r>
        <w:t xml:space="preserve">() and advanced_lane_detection() methods respectively. Code for detection of radius of curvature is reused and is attributed to </w:t>
      </w:r>
      <w:r w:rsidR="001A6BC5">
        <w:t>code made available in class [7</w:t>
      </w:r>
      <w:r>
        <w:t>] by Udacity.</w:t>
      </w:r>
    </w:p>
    <w:p w14:paraId="781F189F" w14:textId="77777777" w:rsidR="008A3D78" w:rsidRDefault="008A3D78" w:rsidP="00EB68BB">
      <w:pPr>
        <w:ind w:left="1440"/>
      </w:pPr>
    </w:p>
    <w:p w14:paraId="5C008179" w14:textId="77777777" w:rsidR="008A3D78" w:rsidRDefault="008A3D78" w:rsidP="00EB68BB">
      <w:pPr>
        <w:ind w:left="1440"/>
      </w:pPr>
    </w:p>
    <w:p w14:paraId="0BE698BD" w14:textId="77777777" w:rsidR="00137483" w:rsidRDefault="00137483" w:rsidP="00EB68BB">
      <w:pPr>
        <w:ind w:left="1440"/>
      </w:pPr>
    </w:p>
    <w:p w14:paraId="6D10F6DF" w14:textId="76D9DE2E" w:rsidR="00137483" w:rsidRDefault="00137483" w:rsidP="00137483">
      <w:pPr>
        <w:pStyle w:val="Heading4"/>
        <w:ind w:left="720"/>
        <w:rPr>
          <w:rFonts w:ascii="Verdana" w:hAnsi="Verdana"/>
          <w:b/>
        </w:rPr>
      </w:pPr>
      <w:r>
        <w:rPr>
          <w:rFonts w:ascii="Verdana" w:hAnsi="Verdana"/>
          <w:b/>
        </w:rPr>
        <w:lastRenderedPageBreak/>
        <w:t>3.3.6 Result Image with Marked Lane Lines</w:t>
      </w:r>
    </w:p>
    <w:p w14:paraId="1F2D91CF" w14:textId="77777777" w:rsidR="00137483" w:rsidRDefault="00137483" w:rsidP="00137483"/>
    <w:p w14:paraId="323F78DC" w14:textId="1F3FC517" w:rsidR="00137483" w:rsidRDefault="00137483" w:rsidP="00137483">
      <w:pPr>
        <w:ind w:left="1440"/>
      </w:pPr>
      <w:r>
        <w:t>In this last step of the pipeline, area enclosed by left and right lane lines is filled with dark green color to form an image in bird’s eye view. This image is then warped back to original image captured by camera by taking inverse of perspective transform. Resulting images are shown below:</w:t>
      </w:r>
    </w:p>
    <w:p w14:paraId="4365461E" w14:textId="77777777" w:rsidR="00137483" w:rsidRDefault="00137483" w:rsidP="00137483">
      <w:pPr>
        <w:ind w:left="1440"/>
      </w:pPr>
    </w:p>
    <w:p w14:paraId="6C78D52D" w14:textId="61BC96D8" w:rsidR="00137483" w:rsidRPr="00137483" w:rsidRDefault="004217D0" w:rsidP="00137483">
      <w:pPr>
        <w:ind w:left="1440"/>
      </w:pPr>
      <w:r>
        <w:rPr>
          <w:noProof/>
        </w:rPr>
        <mc:AlternateContent>
          <mc:Choice Requires="wps">
            <w:drawing>
              <wp:anchor distT="0" distB="0" distL="114300" distR="114300" simplePos="0" relativeHeight="251752448" behindDoc="1" locked="0" layoutInCell="1" allowOverlap="1" wp14:anchorId="7F4A8A1A" wp14:editId="00D5A779">
                <wp:simplePos x="0" y="0"/>
                <wp:positionH relativeFrom="column">
                  <wp:posOffset>2943225</wp:posOffset>
                </wp:positionH>
                <wp:positionV relativeFrom="paragraph">
                  <wp:posOffset>2286000</wp:posOffset>
                </wp:positionV>
                <wp:extent cx="37338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677DA5E2" w14:textId="38E9F6FE" w:rsidR="004217D0" w:rsidRPr="00252C30" w:rsidRDefault="004217D0" w:rsidP="004217D0">
                            <w:pPr>
                              <w:pStyle w:val="Caption"/>
                              <w:rPr>
                                <w:noProof/>
                              </w:rPr>
                            </w:pPr>
                            <w:r>
                              <w:t>Figure 9b: Area enclosed by lane lines along with radius of curvature and vehicle position</w:t>
                            </w:r>
                            <w:r w:rsidR="00B25B70">
                              <w:t xml:space="preserve"> [9t]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A8A1A" id="Text Box 63" o:spid="_x0000_s1046" type="#_x0000_t202" style="position:absolute;left:0;text-align:left;margin-left:231.75pt;margin-top:180pt;width:29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" stroked="f">
                <v:textbox style="mso-fit-shape-to-text:t" inset="0,0,0,0">
                  <w:txbxContent>
                    <w:p w14:paraId="677DA5E2" w14:textId="38E9F6FE" w:rsidR="004217D0" w:rsidRPr="00252C30" w:rsidRDefault="004217D0" w:rsidP="004217D0">
                      <w:pPr>
                        <w:pStyle w:val="Caption"/>
                        <w:rPr>
                          <w:noProof/>
                        </w:rPr>
                      </w:pPr>
                      <w:r>
                        <w:t>Figure 9b: Area enclosed by lane lines along with radius of curvature and vehicle position</w:t>
                      </w:r>
                      <w:r w:rsidR="00B25B70">
                        <w:t xml:space="preserve"> [9t]</w:t>
                      </w:r>
                    </w:p>
                  </w:txbxContent>
                </v:textbox>
                <w10:wrap type="tight"/>
              </v:shape>
            </w:pict>
          </mc:Fallback>
        </mc:AlternateContent>
      </w:r>
      <w:r>
        <w:rPr>
          <w:noProof/>
        </w:rPr>
        <mc:AlternateContent>
          <mc:Choice Requires="wps">
            <w:drawing>
              <wp:anchor distT="0" distB="0" distL="114300" distR="114300" simplePos="0" relativeHeight="251750400" behindDoc="1" locked="0" layoutInCell="1" allowOverlap="1" wp14:anchorId="4156311A" wp14:editId="1AF3BA48">
                <wp:simplePos x="0" y="0"/>
                <wp:positionH relativeFrom="column">
                  <wp:posOffset>-752475</wp:posOffset>
                </wp:positionH>
                <wp:positionV relativeFrom="paragraph">
                  <wp:posOffset>2295525</wp:posOffset>
                </wp:positionV>
                <wp:extent cx="368617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06C34E76" w14:textId="05D0DE39" w:rsidR="00137483" w:rsidRPr="003252A2" w:rsidRDefault="00137483" w:rsidP="00137483">
                            <w:pPr>
                              <w:pStyle w:val="Caption"/>
                              <w:rPr>
                                <w:noProof/>
                              </w:rPr>
                            </w:pPr>
                            <w:r>
                              <w:t>Figure</w:t>
                            </w:r>
                            <w:r w:rsidR="004217D0">
                              <w:t xml:space="preserve"> 9a</w:t>
                            </w:r>
                            <w:r>
                              <w:t>: Area enclosed by lane lines in bird's eye view</w:t>
                            </w:r>
                            <w:r w:rsidR="00B25B70">
                              <w:t xml:space="preserve"> [9s]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6311A" id="Text Box 62" o:spid="_x0000_s1047" type="#_x0000_t202" style="position:absolute;left:0;text-align:left;margin-left:-59.25pt;margin-top:180.75pt;width:290.2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33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" stroked="f">
                <v:textbox style="mso-fit-shape-to-text:t" inset="0,0,0,0">
                  <w:txbxContent>
                    <w:p w14:paraId="06C34E76" w14:textId="05D0DE39" w:rsidR="00137483" w:rsidRPr="003252A2" w:rsidRDefault="00137483" w:rsidP="00137483">
                      <w:pPr>
                        <w:pStyle w:val="Caption"/>
                        <w:rPr>
                          <w:noProof/>
                        </w:rPr>
                      </w:pPr>
                      <w:r>
                        <w:t>Figure</w:t>
                      </w:r>
                      <w:r w:rsidR="004217D0">
                        <w:t xml:space="preserve"> 9a</w:t>
                      </w:r>
                      <w:r>
                        <w:t>: Area enclosed by lane lines in bird's eye view</w:t>
                      </w:r>
                      <w:r w:rsidR="00B25B70">
                        <w:t xml:space="preserve"> [9s]</w:t>
                      </w:r>
                    </w:p>
                  </w:txbxContent>
                </v:textbox>
                <w10:wrap type="tight"/>
              </v:shape>
            </w:pict>
          </mc:Fallback>
        </mc:AlternateContent>
      </w:r>
      <w:r w:rsidR="00137483">
        <w:rPr>
          <w:noProof/>
        </w:rPr>
        <w:drawing>
          <wp:anchor distT="0" distB="0" distL="114300" distR="114300" simplePos="0" relativeHeight="251748352" behindDoc="1" locked="0" layoutInCell="1" allowOverlap="1" wp14:anchorId="397B2357" wp14:editId="4779F274">
            <wp:simplePos x="0" y="0"/>
            <wp:positionH relativeFrom="column">
              <wp:posOffset>2914650</wp:posOffset>
            </wp:positionH>
            <wp:positionV relativeFrom="paragraph">
              <wp:posOffset>38100</wp:posOffset>
            </wp:positionV>
            <wp:extent cx="3733800" cy="2190750"/>
            <wp:effectExtent l="0" t="0" r="0" b="0"/>
            <wp:wrapTight wrapText="bothSides">
              <wp:wrapPolygon edited="0">
                <wp:start x="0" y="0"/>
                <wp:lineTo x="0" y="21412"/>
                <wp:lineTo x="21490" y="21412"/>
                <wp:lineTo x="2149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33800" cy="2190750"/>
                    </a:xfrm>
                    <a:prstGeom prst="rect">
                      <a:avLst/>
                    </a:prstGeom>
                  </pic:spPr>
                </pic:pic>
              </a:graphicData>
            </a:graphic>
            <wp14:sizeRelH relativeFrom="page">
              <wp14:pctWidth>0</wp14:pctWidth>
            </wp14:sizeRelH>
            <wp14:sizeRelV relativeFrom="page">
              <wp14:pctHeight>0</wp14:pctHeight>
            </wp14:sizeRelV>
          </wp:anchor>
        </w:drawing>
      </w:r>
      <w:r w:rsidR="00137483">
        <w:rPr>
          <w:noProof/>
        </w:rPr>
        <w:drawing>
          <wp:anchor distT="0" distB="0" distL="114300" distR="114300" simplePos="0" relativeHeight="251747328" behindDoc="1" locked="0" layoutInCell="1" allowOverlap="1" wp14:anchorId="772B3C2D" wp14:editId="78272B63">
            <wp:simplePos x="0" y="0"/>
            <wp:positionH relativeFrom="column">
              <wp:posOffset>-657225</wp:posOffset>
            </wp:positionH>
            <wp:positionV relativeFrom="paragraph">
              <wp:posOffset>0</wp:posOffset>
            </wp:positionV>
            <wp:extent cx="3686175" cy="2257425"/>
            <wp:effectExtent l="0" t="0" r="9525" b="9525"/>
            <wp:wrapTight wrapText="bothSides">
              <wp:wrapPolygon edited="0">
                <wp:start x="0" y="0"/>
                <wp:lineTo x="0" y="21509"/>
                <wp:lineTo x="21544" y="21509"/>
                <wp:lineTo x="2154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86175" cy="2257425"/>
                    </a:xfrm>
                    <a:prstGeom prst="rect">
                      <a:avLst/>
                    </a:prstGeom>
                  </pic:spPr>
                </pic:pic>
              </a:graphicData>
            </a:graphic>
            <wp14:sizeRelH relativeFrom="page">
              <wp14:pctWidth>0</wp14:pctWidth>
            </wp14:sizeRelH>
            <wp14:sizeRelV relativeFrom="page">
              <wp14:pctHeight>0</wp14:pctHeight>
            </wp14:sizeRelV>
          </wp:anchor>
        </w:drawing>
      </w:r>
    </w:p>
    <w:p w14:paraId="287E48B4" w14:textId="352E4A11" w:rsidR="00137483" w:rsidRPr="00EB68BB" w:rsidRDefault="00137483" w:rsidP="00EB68BB">
      <w:pPr>
        <w:ind w:left="1440"/>
      </w:pPr>
    </w:p>
    <w:p w14:paraId="39C3BBCE" w14:textId="233DD248" w:rsidR="00544308" w:rsidRDefault="004217D0" w:rsidP="004217D0">
      <w:pPr>
        <w:ind w:left="1440"/>
      </w:pPr>
      <w:r>
        <w:t xml:space="preserve">Python code for warping lane lines back to original camera image can be found in </w:t>
      </w:r>
      <w:r w:rsidRPr="004217D0">
        <w:t>warp_lanes</w:t>
      </w:r>
      <w:r>
        <w:t xml:space="preserve">() method. This code is reused and is attributed to code </w:t>
      </w:r>
      <w:r w:rsidR="001A6BC5">
        <w:t>made available in class [8</w:t>
      </w:r>
      <w:r>
        <w:t>] by Udacity.</w:t>
      </w:r>
    </w:p>
    <w:p w14:paraId="59FA9E75" w14:textId="77777777" w:rsidR="004217D0" w:rsidRDefault="004217D0" w:rsidP="00544308"/>
    <w:p w14:paraId="064F1D79" w14:textId="0A24C69A" w:rsidR="004217D0" w:rsidRDefault="004217D0" w:rsidP="004217D0">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1" w:name="_Toc480843882"/>
      <w:r>
        <w:rPr>
          <w:rFonts w:cs="Arial"/>
          <w:sz w:val="22"/>
          <w:szCs w:val="22"/>
        </w:rPr>
        <w:t>Pipeline on Video</w:t>
      </w:r>
      <w:bookmarkEnd w:id="11"/>
    </w:p>
    <w:p w14:paraId="3FE3B0A0" w14:textId="77777777" w:rsidR="004217D0" w:rsidRDefault="004217D0" w:rsidP="004217D0"/>
    <w:p w14:paraId="21F3BF54" w14:textId="77777777" w:rsidR="004217D0" w:rsidRDefault="004217D0" w:rsidP="004217D0">
      <w:pPr>
        <w:ind w:left="720"/>
      </w:pPr>
      <w:r>
        <w:t xml:space="preserve">The pipeline created for testing on images is then applied to a video (project_video.mp4) taken around a freeway, provided by Udacity. </w:t>
      </w:r>
    </w:p>
    <w:p w14:paraId="56E0814A" w14:textId="77777777" w:rsidR="004217D0" w:rsidRDefault="004217D0" w:rsidP="004217D0">
      <w:pPr>
        <w:ind w:left="720"/>
      </w:pPr>
    </w:p>
    <w:p w14:paraId="1CFBCA2F" w14:textId="2392416C" w:rsidR="004217D0" w:rsidRDefault="004217D0" w:rsidP="004217D0">
      <w:pPr>
        <w:ind w:left="720"/>
      </w:pPr>
      <w:r w:rsidRPr="004217D0">
        <w:t>VideoFileClip</w:t>
      </w:r>
      <w:r>
        <w:t xml:space="preserve"> utility from moviepy,editor Python library was used to extract image frames from the video. Pipeline applied to every frame was able to detect lane lines, area bounded by lane lines, radius of curvature of road and vehicle position effectively. The resulting video is saved in output_video folder submitted along with th</w:t>
      </w:r>
      <w:r w:rsidR="001A6BC5">
        <w:t>is document.</w:t>
      </w:r>
    </w:p>
    <w:p w14:paraId="42DF77FB" w14:textId="77777777" w:rsidR="00436B36" w:rsidRDefault="00436B36" w:rsidP="004217D0">
      <w:pPr>
        <w:ind w:left="720"/>
      </w:pPr>
    </w:p>
    <w:p w14:paraId="120AA058" w14:textId="3FC381F8" w:rsidR="00436B36" w:rsidRDefault="00436B36" w:rsidP="004217D0">
      <w:pPr>
        <w:ind w:left="720"/>
      </w:pPr>
      <w:r>
        <w:t xml:space="preserve">Python code for implementing project’s pipeline can be found in </w:t>
      </w:r>
      <w:r w:rsidRPr="00436B36">
        <w:t>laneDetectionInVideo</w:t>
      </w:r>
      <w:r>
        <w:t xml:space="preserve">() and </w:t>
      </w:r>
      <w:r w:rsidRPr="00436B36">
        <w:t>advanced_lane_detection</w:t>
      </w:r>
      <w:r>
        <w:t>() methods.</w:t>
      </w:r>
      <w:bookmarkStart w:id="12" w:name="_GoBack"/>
      <w:bookmarkEnd w:id="12"/>
    </w:p>
    <w:p w14:paraId="7704EE05" w14:textId="77777777" w:rsidR="001A6BC5" w:rsidRDefault="001A6BC5" w:rsidP="004217D0">
      <w:pPr>
        <w:ind w:left="720"/>
      </w:pPr>
    </w:p>
    <w:p w14:paraId="01BCF9CB" w14:textId="09C7724A" w:rsidR="001A6BC5" w:rsidRDefault="001A6BC5" w:rsidP="001A6BC5">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3" w:name="_Toc480843883"/>
      <w:r>
        <w:rPr>
          <w:rFonts w:cs="Arial"/>
          <w:sz w:val="22"/>
          <w:szCs w:val="22"/>
        </w:rPr>
        <w:t>Discussion</w:t>
      </w:r>
      <w:bookmarkEnd w:id="13"/>
    </w:p>
    <w:p w14:paraId="43782FB7" w14:textId="77777777" w:rsidR="001A6BC5" w:rsidRDefault="001A6BC5" w:rsidP="001A6BC5">
      <w:pPr>
        <w:ind w:left="720"/>
      </w:pPr>
    </w:p>
    <w:p w14:paraId="3BC6B4E7" w14:textId="753EC371" w:rsidR="001A6BC5" w:rsidRDefault="001A6BC5" w:rsidP="001A6BC5">
      <w:pPr>
        <w:pStyle w:val="Heading4"/>
        <w:ind w:left="720"/>
        <w:rPr>
          <w:rFonts w:ascii="Verdana" w:hAnsi="Verdana"/>
          <w:b/>
        </w:rPr>
      </w:pPr>
      <w:r>
        <w:rPr>
          <w:rFonts w:ascii="Verdana" w:hAnsi="Verdana"/>
          <w:b/>
        </w:rPr>
        <w:t>3.5.1 Challenges faced</w:t>
      </w:r>
    </w:p>
    <w:p w14:paraId="4BB3C047" w14:textId="4053B35A" w:rsidR="001A6BC5" w:rsidRDefault="001A6BC5" w:rsidP="001A6BC5">
      <w:r>
        <w:tab/>
      </w:r>
    </w:p>
    <w:p w14:paraId="17DD4BF5" w14:textId="69E08715" w:rsidR="001A6BC5" w:rsidRPr="001A6BC5" w:rsidRDefault="001A6BC5" w:rsidP="001A6BC5">
      <w:pPr>
        <w:ind w:left="720"/>
      </w:pPr>
      <w:r>
        <w:t xml:space="preserve">One big challenge faced during implementation was coming out with lower and upper thresholds for applying color thresholding to lane images. With different lighting </w:t>
      </w:r>
      <w:r>
        <w:lastRenderedPageBreak/>
        <w:t>conditions seen in test images, no unique limit value worked on all the images. This challenge was overcome with the help of information from image gradients. A combined image could detect lane lines effectively.</w:t>
      </w:r>
    </w:p>
    <w:p w14:paraId="74CB471C" w14:textId="77777777" w:rsidR="001A6BC5" w:rsidRPr="001A6BC5" w:rsidRDefault="001A6BC5" w:rsidP="001A6BC5">
      <w:pPr>
        <w:ind w:left="720"/>
      </w:pPr>
    </w:p>
    <w:p w14:paraId="7C587DD6" w14:textId="6C936858" w:rsidR="001A6BC5" w:rsidRDefault="001A6BC5" w:rsidP="001A6BC5">
      <w:pPr>
        <w:pStyle w:val="Heading4"/>
        <w:ind w:left="720"/>
        <w:rPr>
          <w:rFonts w:ascii="Verdana" w:hAnsi="Verdana"/>
          <w:b/>
        </w:rPr>
      </w:pPr>
      <w:r>
        <w:rPr>
          <w:rFonts w:ascii="Verdana" w:hAnsi="Verdana"/>
          <w:b/>
        </w:rPr>
        <w:t>3.5</w:t>
      </w:r>
      <w:r w:rsidR="00F62CD6">
        <w:rPr>
          <w:rFonts w:ascii="Verdana" w:hAnsi="Verdana"/>
          <w:b/>
        </w:rPr>
        <w:t>.3</w:t>
      </w:r>
      <w:r>
        <w:rPr>
          <w:rFonts w:ascii="Verdana" w:hAnsi="Verdana"/>
          <w:b/>
        </w:rPr>
        <w:t xml:space="preserve"> Scenarios resulting in failure of pipeline</w:t>
      </w:r>
    </w:p>
    <w:p w14:paraId="6EF9A10A" w14:textId="1463C251" w:rsidR="001A6BC5" w:rsidRDefault="001A6BC5" w:rsidP="001A6BC5">
      <w:r>
        <w:tab/>
      </w:r>
    </w:p>
    <w:p w14:paraId="52226847" w14:textId="28C32CB3" w:rsidR="001A6BC5" w:rsidRDefault="001A6BC5" w:rsidP="00F62CD6">
      <w:pPr>
        <w:ind w:firstLine="720"/>
      </w:pPr>
      <w:r>
        <w:t xml:space="preserve">Following are a </w:t>
      </w:r>
      <w:r w:rsidR="00F62CD6">
        <w:t xml:space="preserve">few </w:t>
      </w:r>
      <w:r>
        <w:t>of scenarios where the pipeline created currently may fail:</w:t>
      </w:r>
    </w:p>
    <w:p w14:paraId="1B52D971" w14:textId="44AB2C18" w:rsidR="001A6BC5" w:rsidRDefault="001A6BC5" w:rsidP="001A6BC5">
      <w:r>
        <w:tab/>
      </w:r>
    </w:p>
    <w:p w14:paraId="3D0CFD53" w14:textId="179DE44C" w:rsidR="00F62CD6" w:rsidRDefault="00F62CD6" w:rsidP="001A6BC5">
      <w:pPr>
        <w:pStyle w:val="ListParagraph"/>
        <w:numPr>
          <w:ilvl w:val="0"/>
          <w:numId w:val="13"/>
        </w:numPr>
      </w:pPr>
      <w:r>
        <w:t>Lane search technique used in this pipeline makes a guess of lane lines from the histogram of binary warped image. If this initial guess fails, the whole algorithm will fail.</w:t>
      </w:r>
    </w:p>
    <w:p w14:paraId="1F4BE4DE" w14:textId="77777777" w:rsidR="00F62CD6" w:rsidRDefault="00F62CD6" w:rsidP="00F62CD6">
      <w:pPr>
        <w:pStyle w:val="ListParagraph"/>
      </w:pPr>
    </w:p>
    <w:p w14:paraId="132C3319" w14:textId="74578033" w:rsidR="001A6BC5" w:rsidRDefault="00F62CD6" w:rsidP="00F62CD6">
      <w:pPr>
        <w:pStyle w:val="ListParagraph"/>
        <w:numPr>
          <w:ilvl w:val="0"/>
          <w:numId w:val="13"/>
        </w:numPr>
      </w:pPr>
      <w:r>
        <w:t>Current algorithm is pipeline assumes that both left and right line will be detected and a second degree polynomial will be fit to each one of the lines. But in case the dashed lane lines are not seen, the whole logic of determining area bounded by lane lines will fail.</w:t>
      </w:r>
    </w:p>
    <w:p w14:paraId="73148426" w14:textId="77777777" w:rsidR="00F62CD6" w:rsidRDefault="00F62CD6" w:rsidP="00F62CD6">
      <w:pPr>
        <w:pStyle w:val="ListParagraph"/>
      </w:pPr>
    </w:p>
    <w:p w14:paraId="77BC0193" w14:textId="70785E7F" w:rsidR="00F62CD6" w:rsidRDefault="00F62CD6" w:rsidP="00F62CD6">
      <w:pPr>
        <w:pStyle w:val="ListParagraph"/>
        <w:numPr>
          <w:ilvl w:val="0"/>
          <w:numId w:val="13"/>
        </w:numPr>
      </w:pPr>
      <w:r>
        <w:t>On country roads where lane lines are not bright enough, edge detection and color threshold will fail to detect lane lines effectively.</w:t>
      </w:r>
    </w:p>
    <w:p w14:paraId="02956CB3" w14:textId="77777777" w:rsidR="00F62CD6" w:rsidRDefault="00F62CD6" w:rsidP="00F62CD6">
      <w:pPr>
        <w:ind w:left="1800"/>
      </w:pPr>
    </w:p>
    <w:p w14:paraId="3977D217" w14:textId="77777777" w:rsidR="00F62CD6" w:rsidRDefault="00F62CD6" w:rsidP="00F62CD6">
      <w:pPr>
        <w:pStyle w:val="ListParagraph"/>
        <w:numPr>
          <w:ilvl w:val="0"/>
          <w:numId w:val="13"/>
        </w:numPr>
      </w:pPr>
      <w:r>
        <w:t>In winters, when snow is covered on some areas of road, it is very difficult to apply color thresholding techniques as snow is white in color.</w:t>
      </w:r>
    </w:p>
    <w:p w14:paraId="5BDE1D3D" w14:textId="77777777" w:rsidR="00F62CD6" w:rsidRPr="004217D0" w:rsidRDefault="00F62CD6" w:rsidP="00F62CD6"/>
    <w:p w14:paraId="41AF14EC" w14:textId="3A391D53" w:rsidR="00F62CD6" w:rsidRDefault="00F62CD6" w:rsidP="00F62CD6">
      <w:pPr>
        <w:pStyle w:val="Heading4"/>
        <w:ind w:left="720"/>
        <w:rPr>
          <w:rFonts w:ascii="Verdana" w:hAnsi="Verdana"/>
          <w:b/>
        </w:rPr>
      </w:pPr>
      <w:r>
        <w:rPr>
          <w:rFonts w:ascii="Verdana" w:hAnsi="Verdana"/>
          <w:b/>
        </w:rPr>
        <w:t>3.5.3 Solution to challenges and carving a robust pipeline</w:t>
      </w:r>
    </w:p>
    <w:p w14:paraId="62C4FD5F" w14:textId="77777777" w:rsidR="00F62CD6" w:rsidRDefault="00F62CD6" w:rsidP="00F62CD6"/>
    <w:p w14:paraId="3C26BDA3" w14:textId="195335F3" w:rsidR="00F62CD6" w:rsidRDefault="00F62CD6" w:rsidP="00F62CD6">
      <w:pPr>
        <w:ind w:left="720"/>
      </w:pPr>
      <w:r>
        <w:t>To avoid failure of pipeline in scenarios mentioned above, few algorithms given below should be used along with existing pipeline:</w:t>
      </w:r>
    </w:p>
    <w:p w14:paraId="16EDD6C6" w14:textId="07F69232" w:rsidR="00F62CD6" w:rsidRPr="00F62CD6" w:rsidRDefault="00F62CD6" w:rsidP="00F62CD6">
      <w:r>
        <w:tab/>
      </w:r>
    </w:p>
    <w:p w14:paraId="05CE0D23" w14:textId="608DF796" w:rsidR="004217D0" w:rsidRDefault="00F62CD6" w:rsidP="00F62CD6">
      <w:pPr>
        <w:pStyle w:val="ListParagraph"/>
        <w:numPr>
          <w:ilvl w:val="0"/>
          <w:numId w:val="14"/>
        </w:numPr>
      </w:pPr>
      <w:r>
        <w:t>An educated guess on initial position of lane lines can be made by caching last few lane line positions and comparing the current search. If a lot of deviation is found, the algorithm can fall back to lines detected in previous frame.</w:t>
      </w:r>
    </w:p>
    <w:p w14:paraId="34594A8E" w14:textId="5C810962" w:rsidR="00F62CD6" w:rsidRDefault="00F62CD6" w:rsidP="00F62CD6">
      <w:pPr>
        <w:pStyle w:val="ListParagraph"/>
        <w:numPr>
          <w:ilvl w:val="0"/>
          <w:numId w:val="14"/>
        </w:numPr>
      </w:pPr>
      <w:r>
        <w:t>In case one of the lane lines is not found, either the algorithm should revert to lane lines found in last image frame or try to extrapolate behavior of missing lane from the one found.</w:t>
      </w:r>
    </w:p>
    <w:p w14:paraId="115DF4B2" w14:textId="39E3FB09" w:rsidR="00F62CD6" w:rsidRDefault="00F62CD6" w:rsidP="00F62CD6">
      <w:pPr>
        <w:pStyle w:val="ListParagraph"/>
        <w:numPr>
          <w:ilvl w:val="0"/>
          <w:numId w:val="14"/>
        </w:numPr>
      </w:pPr>
      <w:r>
        <w:t xml:space="preserve">In case of country roads, an assumption can be made that the road is narrow enough to accommodate only one vehicle. </w:t>
      </w:r>
      <w:r w:rsidR="00154EFE">
        <w:t>Hence the car can remain in the same lane forever and look ahead for surrounding obstacles using lasers or LIDARS.</w:t>
      </w:r>
    </w:p>
    <w:p w14:paraId="1A73E696" w14:textId="77777777" w:rsidR="008A3D78" w:rsidRDefault="008A3D78" w:rsidP="008A3D78">
      <w:pPr>
        <w:ind w:left="1080"/>
      </w:pPr>
    </w:p>
    <w:p w14:paraId="0D7B60CB" w14:textId="77777777" w:rsidR="008A3D78" w:rsidRDefault="008A3D78" w:rsidP="008A3D78">
      <w:pPr>
        <w:ind w:left="1080"/>
      </w:pPr>
    </w:p>
    <w:p w14:paraId="513D0B5C" w14:textId="77777777" w:rsidR="008A3D78" w:rsidRDefault="008A3D78" w:rsidP="008A3D78">
      <w:pPr>
        <w:ind w:left="1080"/>
      </w:pPr>
    </w:p>
    <w:p w14:paraId="2DE9AA6E" w14:textId="77777777" w:rsidR="008A3D78" w:rsidRDefault="008A3D78" w:rsidP="008A3D78">
      <w:pPr>
        <w:ind w:left="1080"/>
      </w:pPr>
    </w:p>
    <w:p w14:paraId="783C07E9" w14:textId="77777777" w:rsidR="008A3D78" w:rsidRDefault="008A3D78" w:rsidP="008A3D78">
      <w:pPr>
        <w:ind w:left="1080"/>
      </w:pPr>
    </w:p>
    <w:p w14:paraId="32088090" w14:textId="77777777" w:rsidR="008A3D78" w:rsidRDefault="008A3D78" w:rsidP="008A3D78">
      <w:pPr>
        <w:ind w:left="1080"/>
      </w:pPr>
    </w:p>
    <w:p w14:paraId="0B38E52A" w14:textId="77777777" w:rsidR="008A3D78" w:rsidRDefault="008A3D78" w:rsidP="008A3D78">
      <w:pPr>
        <w:ind w:left="1080"/>
      </w:pPr>
    </w:p>
    <w:p w14:paraId="20BC2F5C" w14:textId="77777777" w:rsidR="008A3D78" w:rsidRDefault="008A3D78" w:rsidP="008A3D78">
      <w:pPr>
        <w:ind w:left="1080"/>
      </w:pPr>
    </w:p>
    <w:p w14:paraId="6E71B19D" w14:textId="77777777" w:rsidR="008A3D78" w:rsidRDefault="008A3D78" w:rsidP="008A3D78">
      <w:pPr>
        <w:ind w:left="1080"/>
      </w:pPr>
    </w:p>
    <w:p w14:paraId="1AB7C208" w14:textId="77777777" w:rsidR="008A3D78" w:rsidRDefault="008A3D78" w:rsidP="008A3D78">
      <w:pPr>
        <w:ind w:left="1080"/>
      </w:pPr>
    </w:p>
    <w:p w14:paraId="169B7943" w14:textId="77777777" w:rsidR="008A3D78" w:rsidRDefault="008A3D78" w:rsidP="008A3D78">
      <w:pPr>
        <w:ind w:left="1080"/>
      </w:pPr>
    </w:p>
    <w:p w14:paraId="6587B656" w14:textId="77777777" w:rsidR="008A3D78" w:rsidRDefault="008A3D78" w:rsidP="008A3D78">
      <w:pPr>
        <w:ind w:left="1080"/>
      </w:pPr>
    </w:p>
    <w:p w14:paraId="4CDAA6FF" w14:textId="77777777" w:rsidR="004217D0" w:rsidRDefault="004217D0" w:rsidP="00544308"/>
    <w:p w14:paraId="15D1D1B3" w14:textId="291A5E67" w:rsidR="007648BF" w:rsidRDefault="00CD3739" w:rsidP="00CF400E">
      <w:pPr>
        <w:pStyle w:val="Heading1"/>
        <w:numPr>
          <w:ilvl w:val="0"/>
          <w:numId w:val="1"/>
        </w:numPr>
        <w:spacing w:before="300" w:after="300"/>
      </w:pPr>
      <w:bookmarkStart w:id="14" w:name="_Toc480843884"/>
      <w:r>
        <w:lastRenderedPageBreak/>
        <w:t>References</w:t>
      </w:r>
      <w:bookmarkEnd w:id="14"/>
    </w:p>
    <w:p w14:paraId="1D60F29A" w14:textId="4992F3BE" w:rsidR="009E0115" w:rsidRDefault="00CD3739"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[1</w:t>
      </w:r>
      <w:r w:rsidRPr="00CD3739">
        <w:rPr>
          <w:rFonts w:ascii="Arial" w:eastAsia="Times New Roman" w:hAnsi="Arial" w:cs="Arial"/>
          <w:color w:val="000000"/>
        </w:rPr>
        <w:t xml:space="preserve">] </w:t>
      </w:r>
      <w:hyperlink r:id="rId37" w:history="1">
        <w:r w:rsidR="00154EFE" w:rsidRPr="00154EFE">
          <w:rPr>
            <w:rStyle w:val="Hyperlink"/>
            <w:rFonts w:ascii="Arial" w:eastAsia="Times New Roman" w:hAnsi="Arial" w:cs="Arial"/>
          </w:rPr>
          <w:t>Pinhole camera model</w:t>
        </w:r>
      </w:hyperlink>
    </w:p>
    <w:p w14:paraId="496E76E8" w14:textId="400A5F4C" w:rsidR="009E0115" w:rsidRDefault="009E0115"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[2]</w:t>
      </w:r>
      <w:r>
        <w:rPr>
          <w:rFonts w:ascii="Arial" w:eastAsia="Times New Roman" w:hAnsi="Arial" w:cs="Arial"/>
          <w:color w:val="000000"/>
        </w:rPr>
        <w:t xml:space="preserve"> </w:t>
      </w:r>
      <w:hyperlink r:id="rId38" w:history="1">
        <w:r w:rsidR="00154EFE" w:rsidRPr="00154EFE">
          <w:rPr>
            <w:rStyle w:val="Hyperlink"/>
            <w:rFonts w:ascii="Arial" w:eastAsia="Times New Roman" w:hAnsi="Arial" w:cs="Arial"/>
          </w:rPr>
          <w:t>HLS and HSV color space</w:t>
        </w:r>
      </w:hyperlink>
    </w:p>
    <w:p w14:paraId="093C319D" w14:textId="5FE57BCB" w:rsidR="00054130" w:rsidRDefault="009E0115"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 xml:space="preserve">[3] </w:t>
      </w:r>
      <w:hyperlink r:id="rId39" w:history="1">
        <w:r w:rsidR="00154EFE" w:rsidRPr="00154EFE">
          <w:rPr>
            <w:rStyle w:val="Hyperlink"/>
            <w:rFonts w:ascii="Arial" w:eastAsia="Times New Roman" w:hAnsi="Arial" w:cs="Arial"/>
          </w:rPr>
          <w:t>Image Perspective</w:t>
        </w:r>
      </w:hyperlink>
    </w:p>
    <w:p w14:paraId="11C2936D" w14:textId="5AE67DCD" w:rsidR="0070090E" w:rsidRPr="00054130" w:rsidRDefault="00054130"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[4]</w:t>
      </w:r>
      <w:r w:rsidR="0070090E" w:rsidRPr="00054130">
        <w:rPr>
          <w:rFonts w:ascii="Arial" w:eastAsia="Times New Roman" w:hAnsi="Arial" w:cs="Arial"/>
          <w:color w:val="000000"/>
        </w:rPr>
        <w:t xml:space="preserve"> </w:t>
      </w:r>
      <w:r w:rsidR="00154EFE">
        <w:rPr>
          <w:rFonts w:ascii="Arial" w:eastAsia="Times New Roman" w:hAnsi="Arial" w:cs="Arial"/>
          <w:color w:val="000000"/>
        </w:rPr>
        <w:t xml:space="preserve"> </w:t>
      </w:r>
      <w:hyperlink r:id="rId40" w:history="1">
        <w:r w:rsidR="00154EFE" w:rsidRPr="00154EFE">
          <w:rPr>
            <w:rStyle w:val="Hyperlink"/>
            <w:rFonts w:ascii="Arial" w:eastAsia="Times New Roman" w:hAnsi="Arial" w:cs="Arial"/>
          </w:rPr>
          <w:t>Lane lines detection by using sliding window search in Python</w:t>
        </w:r>
      </w:hyperlink>
    </w:p>
    <w:p w14:paraId="1618DCFC" w14:textId="28DCDB06" w:rsidR="00054130" w:rsidRDefault="00054130"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 xml:space="preserve">[5] </w:t>
      </w:r>
      <w:hyperlink r:id="rId41" w:history="1">
        <w:r w:rsidR="00154EFE" w:rsidRPr="00154EFE">
          <w:rPr>
            <w:rStyle w:val="Hyperlink"/>
            <w:rFonts w:ascii="Arial" w:eastAsia="Times New Roman" w:hAnsi="Arial" w:cs="Arial"/>
          </w:rPr>
          <w:t>Radius of curvature</w:t>
        </w:r>
      </w:hyperlink>
    </w:p>
    <w:p w14:paraId="15B8DF63" w14:textId="17A12C97" w:rsidR="001A6BC5" w:rsidRDefault="001A6BC5" w:rsidP="001A6BC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 xml:space="preserve">[6] </w:t>
      </w:r>
      <w:hyperlink r:id="rId42" w:anchor="BGBHGEGC" w:history="1">
        <w:r w:rsidR="00154EFE" w:rsidRPr="00154EFE">
          <w:rPr>
            <w:rStyle w:val="Hyperlink"/>
            <w:rFonts w:ascii="Arial" w:eastAsia="Times New Roman" w:hAnsi="Arial" w:cs="Arial"/>
          </w:rPr>
          <w:t>US government specifications for highway curvature</w:t>
        </w:r>
      </w:hyperlink>
      <w:r w:rsidR="00154EFE">
        <w:rPr>
          <w:rFonts w:ascii="Arial" w:eastAsia="Times New Roman" w:hAnsi="Arial" w:cs="Arial"/>
          <w:color w:val="000000"/>
        </w:rPr>
        <w:t xml:space="preserve"> </w:t>
      </w:r>
    </w:p>
    <w:p w14:paraId="6C863EC2" w14:textId="6930EA2E" w:rsidR="00EB68BB" w:rsidRDefault="00EB68BB" w:rsidP="00EB68BB">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w:t>
      </w:r>
      <w:r w:rsidR="001A6BC5">
        <w:rPr>
          <w:rFonts w:ascii="Arial" w:eastAsia="Times New Roman" w:hAnsi="Arial" w:cs="Arial"/>
          <w:color w:val="000000"/>
        </w:rPr>
        <w:t>7</w:t>
      </w:r>
      <w:r>
        <w:rPr>
          <w:rFonts w:ascii="Arial" w:eastAsia="Times New Roman" w:hAnsi="Arial" w:cs="Arial"/>
          <w:color w:val="000000"/>
        </w:rPr>
        <w:t xml:space="preserve">] </w:t>
      </w:r>
      <w:hyperlink r:id="rId43" w:history="1">
        <w:r w:rsidR="00154EFE" w:rsidRPr="00154EFE">
          <w:rPr>
            <w:rStyle w:val="Hyperlink"/>
            <w:rFonts w:ascii="Arial" w:eastAsia="Times New Roman" w:hAnsi="Arial" w:cs="Arial"/>
          </w:rPr>
          <w:t>Extracting radius of curvature from second degree polynomial in Python</w:t>
        </w:r>
      </w:hyperlink>
    </w:p>
    <w:p w14:paraId="5361AAF1" w14:textId="55CD4272" w:rsidR="004217D0" w:rsidRPr="009E0115" w:rsidRDefault="001A6BC5" w:rsidP="004217D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[8</w:t>
      </w:r>
      <w:r w:rsidR="004217D0">
        <w:rPr>
          <w:rFonts w:ascii="Arial" w:eastAsia="Times New Roman" w:hAnsi="Arial" w:cs="Arial"/>
          <w:color w:val="000000"/>
        </w:rPr>
        <w:t xml:space="preserve">] </w:t>
      </w:r>
      <w:hyperlink r:id="rId44" w:history="1">
        <w:r w:rsidR="00154EFE" w:rsidRPr="00154EFE">
          <w:rPr>
            <w:rStyle w:val="Hyperlink"/>
            <w:rFonts w:ascii="Arial" w:eastAsia="Times New Roman" w:hAnsi="Arial" w:cs="Arial"/>
          </w:rPr>
          <w:t>Visualizing area bounded by lane lines in Python</w:t>
        </w:r>
      </w:hyperlink>
    </w:p>
    <w:p w14:paraId="20417A3A" w14:textId="0B450072" w:rsidR="009A513F" w:rsidRDefault="00154EFE" w:rsidP="00FF62FB">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[9</w:t>
      </w:r>
      <w:r w:rsidR="009A513F">
        <w:rPr>
          <w:rFonts w:ascii="Arial" w:eastAsia="Times New Roman" w:hAnsi="Arial" w:cs="Arial"/>
          <w:color w:val="000000"/>
        </w:rPr>
        <w:t>] Image references:</w:t>
      </w:r>
    </w:p>
    <w:p w14:paraId="0AFAC563" w14:textId="713D6A4E"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Pr>
          <w:rFonts w:ascii="Arial" w:eastAsia="Times New Roman" w:hAnsi="Arial" w:cs="Arial"/>
          <w:color w:val="000000"/>
        </w:rPr>
        <w:t>camera-calibration</w:t>
      </w:r>
      <w:r w:rsidR="00B25B70">
        <w:rPr>
          <w:rFonts w:ascii="Arial" w:eastAsia="Times New Roman" w:hAnsi="Arial" w:cs="Arial"/>
          <w:color w:val="000000"/>
        </w:rPr>
        <w:t>.JPG</w:t>
      </w:r>
    </w:p>
    <w:p w14:paraId="69FC2861" w14:textId="6FA5F8A3"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sidRPr="00154EFE">
        <w:rPr>
          <w:rFonts w:ascii="Arial" w:eastAsia="Times New Roman" w:hAnsi="Arial" w:cs="Arial"/>
          <w:color w:val="000000"/>
        </w:rPr>
        <w:t>chessboard-corners</w:t>
      </w:r>
      <w:r w:rsidR="00B25B70">
        <w:rPr>
          <w:rFonts w:ascii="Arial" w:eastAsia="Times New Roman" w:hAnsi="Arial" w:cs="Arial"/>
          <w:color w:val="000000"/>
        </w:rPr>
        <w:t>.JPG</w:t>
      </w:r>
    </w:p>
    <w:p w14:paraId="4D4D8070" w14:textId="400BC307" w:rsidR="00154EFE" w:rsidRPr="00154EFE" w:rsidRDefault="00154EFE"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154EFE">
        <w:rPr>
          <w:rFonts w:ascii="Arial" w:eastAsia="Times New Roman" w:hAnsi="Arial" w:cs="Arial"/>
          <w:color w:val="000000"/>
        </w:rPr>
        <w:t>chessboard-distorted-image</w:t>
      </w:r>
      <w:r w:rsidR="00B25B70">
        <w:rPr>
          <w:rFonts w:ascii="Arial" w:eastAsia="Times New Roman" w:hAnsi="Arial" w:cs="Arial"/>
          <w:color w:val="000000"/>
        </w:rPr>
        <w:t>.JPG</w:t>
      </w:r>
    </w:p>
    <w:p w14:paraId="2F176F27" w14:textId="7562400E"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sidRPr="00154EFE">
        <w:rPr>
          <w:rFonts w:ascii="Arial" w:eastAsia="Times New Roman" w:hAnsi="Arial" w:cs="Arial"/>
          <w:color w:val="000000"/>
        </w:rPr>
        <w:t>chessboard-distortion-corrected-image</w:t>
      </w:r>
      <w:r w:rsidR="00B25B70">
        <w:rPr>
          <w:rFonts w:ascii="Arial" w:eastAsia="Times New Roman" w:hAnsi="Arial" w:cs="Arial"/>
          <w:color w:val="000000"/>
        </w:rPr>
        <w:t>.JPG</w:t>
      </w:r>
    </w:p>
    <w:p w14:paraId="0EF31706" w14:textId="46DD2852"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road-distorted-image.JPG</w:t>
      </w:r>
    </w:p>
    <w:p w14:paraId="1EC702D2" w14:textId="61602BFC"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road-distortion-corrected-image.JPG</w:t>
      </w:r>
    </w:p>
    <w:p w14:paraId="6378B692" w14:textId="6098E44F"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road-image-for-gradient-thresholding.JPG</w:t>
      </w:r>
    </w:p>
    <w:p w14:paraId="7CE98C88" w14:textId="53B43F8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gradx-gradient-image.JPG</w:t>
      </w:r>
    </w:p>
    <w:p w14:paraId="26C12E66" w14:textId="040A5561"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mag-gradient-image.JPG</w:t>
      </w:r>
    </w:p>
    <w:p w14:paraId="1D9ED705" w14:textId="6B253993"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merged-gradient-image.JPG</w:t>
      </w:r>
    </w:p>
    <w:p w14:paraId="467DDDD8" w14:textId="22529CD9"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road-image-for-color-thresholding.JPG</w:t>
      </w:r>
    </w:p>
    <w:p w14:paraId="392473DE" w14:textId="5CE42C7B"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r-channel-thresholded-image.JPG</w:t>
      </w:r>
    </w:p>
    <w:p w14:paraId="495A7598" w14:textId="6291387C"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s-channel-thresholded-image.JPG</w:t>
      </w:r>
    </w:p>
    <w:p w14:paraId="2A1522B3" w14:textId="1D9779D6"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r-and-s-channel-combined-image.JPG</w:t>
      </w:r>
    </w:p>
    <w:p w14:paraId="07E0F437" w14:textId="12ABF5A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merged-gradient-and-color-image.JPG</w:t>
      </w:r>
    </w:p>
    <w:p w14:paraId="5C058485" w14:textId="7CA157A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perspective-birds-eye-view-image.JPG</w:t>
      </w:r>
    </w:p>
    <w:p w14:paraId="2B6F92AD" w14:textId="0C132D51"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histogram.JPG</w:t>
      </w:r>
    </w:p>
    <w:p w14:paraId="725AC1B3" w14:textId="249BBDE6"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sliding-window-search.JPG</w:t>
      </w:r>
    </w:p>
    <w:p w14:paraId="1EC5DB7A" w14:textId="12EAE08F"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area-enclosed-by-lanes.JPG</w:t>
      </w:r>
    </w:p>
    <w:p w14:paraId="4C69B935" w14:textId="01B09CC8" w:rsidR="00B25B70" w:rsidRP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t xml:space="preserve"> </w:t>
      </w:r>
      <w:r w:rsidRPr="00B25B70">
        <w:rPr>
          <w:rFonts w:ascii="Arial" w:eastAsia="Times New Roman" w:hAnsi="Arial" w:cs="Arial"/>
          <w:color w:val="000000"/>
        </w:rPr>
        <w:t>lane-area-and-annotated-image.JPG</w:t>
      </w:r>
    </w:p>
    <w:p w14:paraId="2900FB6C" w14:textId="77777777" w:rsidR="00B25B70" w:rsidRPr="00B25B70" w:rsidRDefault="00B25B70" w:rsidP="00B25B70">
      <w:pPr>
        <w:autoSpaceDE w:val="0"/>
        <w:autoSpaceDN w:val="0"/>
        <w:adjustRightInd w:val="0"/>
        <w:spacing w:line="360" w:lineRule="auto"/>
        <w:jc w:val="both"/>
        <w:rPr>
          <w:rFonts w:ascii="Arial" w:eastAsia="Times New Roman" w:hAnsi="Arial" w:cs="Arial"/>
          <w:color w:val="000000"/>
        </w:rPr>
      </w:pPr>
    </w:p>
    <w:sectPr w:rsidR="00B25B70" w:rsidRPr="00B25B70" w:rsidSect="004B0FFC">
      <w:headerReference w:type="default" r:id="rId45"/>
      <w:footerReference w:type="default" r:id="rId46"/>
      <w:headerReference w:type="first" r:id="rId47"/>
      <w:footerReference w:type="first" r:id="rId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6E947" w14:textId="77777777" w:rsidR="0054174D" w:rsidRDefault="0054174D">
      <w:r>
        <w:separator/>
      </w:r>
    </w:p>
  </w:endnote>
  <w:endnote w:type="continuationSeparator" w:id="0">
    <w:p w14:paraId="46E88A6F" w14:textId="77777777" w:rsidR="0054174D" w:rsidRDefault="0054174D">
      <w:r>
        <w:continuationSeparator/>
      </w:r>
    </w:p>
  </w:endnote>
  <w:endnote w:type="continuationNotice" w:id="1">
    <w:p w14:paraId="23DB97A0" w14:textId="77777777" w:rsidR="0054174D" w:rsidRDefault="005417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9207B" w14:textId="77777777" w:rsidR="00F57258" w:rsidRDefault="00F57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14:paraId="523FC275" w14:textId="77777777" w:rsidR="00F57258" w:rsidRDefault="00F572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CEBA0" w14:textId="77777777" w:rsidR="00F57258" w:rsidRDefault="00F57258">
    <w:pPr>
      <w:pStyle w:val="Footer"/>
      <w:pBdr>
        <w:top w:val="single" w:sz="4" w:space="1" w:color="auto"/>
      </w:pBdr>
      <w:ind w:right="360"/>
    </w:pPr>
  </w:p>
  <w:p w14:paraId="42184F4A" w14:textId="77777777" w:rsidR="00F57258" w:rsidRDefault="00F57258">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BA25B" w14:textId="3375155E" w:rsidR="00F57258" w:rsidRPr="00275E20" w:rsidRDefault="00F57258" w:rsidP="004B0FFC">
    <w:pPr>
      <w:tabs>
        <w:tab w:val="center" w:pos="4500"/>
        <w:tab w:val="right" w:pos="9270"/>
      </w:tabs>
      <w:rPr>
        <w:rFonts w:cs="Tahoma"/>
      </w:rPr>
    </w:pP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436B36">
      <w:rPr>
        <w:rFonts w:cs="Tahoma"/>
        <w:noProof/>
      </w:rPr>
      <w:t>1</w:t>
    </w:r>
    <w:r w:rsidRPr="00275E20">
      <w:rPr>
        <w:rFonts w:cs="Tahoma"/>
      </w:rPr>
      <w:fldChar w:fldCharType="end"/>
    </w:r>
    <w:r w:rsidRPr="00275E20">
      <w:rPr>
        <w:rFonts w:cs="Tahoma"/>
      </w:rPr>
      <w:t xml:space="preserve"> of </w:t>
    </w:r>
    <w:r w:rsidR="0054174D">
      <w:fldChar w:fldCharType="begin"/>
    </w:r>
    <w:r w:rsidR="0054174D">
      <w:instrText xml:space="preserve"> NUMPAGES  \* MERGEFORMAT </w:instrText>
    </w:r>
    <w:r w:rsidR="0054174D">
      <w:fldChar w:fldCharType="separate"/>
    </w:r>
    <w:r w:rsidR="00436B36" w:rsidRPr="00436B36">
      <w:rPr>
        <w:rFonts w:cs="Tahoma"/>
        <w:noProof/>
      </w:rPr>
      <w:t>14</w:t>
    </w:r>
    <w:r w:rsidR="0054174D">
      <w:rPr>
        <w:rFonts w:cs="Tahoma"/>
        <w:noProof/>
      </w:rPr>
      <w:fldChar w:fldCharType="end"/>
    </w:r>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sidR="00436B36">
      <w:rPr>
        <w:rFonts w:cs="Tahoma"/>
        <w:noProof/>
      </w:rPr>
      <w:t>4/25/2017</w:t>
    </w:r>
    <w:r>
      <w:rPr>
        <w:rFonts w:cs="Tahoma"/>
      </w:rPr>
      <w:fldChar w:fldCharType="end"/>
    </w:r>
  </w:p>
  <w:p w14:paraId="6ED0565F" w14:textId="77777777" w:rsidR="00F57258" w:rsidRPr="00601D44" w:rsidRDefault="00F57258"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3E442" w14:textId="5AE58AA6" w:rsidR="00F57258" w:rsidRPr="00DD1E11" w:rsidRDefault="00F57258" w:rsidP="00575E35">
    <w:pPr>
      <w:tabs>
        <w:tab w:val="center" w:pos="4500"/>
        <w:tab w:val="right" w:pos="9270"/>
      </w:tabs>
      <w:rPr>
        <w:rFonts w:cs="Tahoma"/>
        <w:lang w:val="fr-FR"/>
      </w:rPr>
    </w:pP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436B36">
      <w:rPr>
        <w:rFonts w:cs="Tahoma"/>
        <w:noProof/>
        <w:lang w:val="fr-FR"/>
      </w:rPr>
      <w:t>13</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436B36">
      <w:rPr>
        <w:rStyle w:val="PageNumber"/>
        <w:noProof/>
      </w:rPr>
      <w:t>14</w:t>
    </w:r>
    <w:r>
      <w:rPr>
        <w:rStyle w:val="PageNumber"/>
      </w:rPr>
      <w:fldChar w:fldCharType="end"/>
    </w:r>
    <w:r w:rsidRPr="0038568E">
      <w:rPr>
        <w:rFonts w:cs="Tahoma"/>
        <w:lang w:val="fr-FR"/>
      </w:rPr>
      <w:tab/>
    </w:r>
    <w:r>
      <w:rPr>
        <w:rFonts w:cs="Tahoma"/>
      </w:rPr>
      <w:fldChar w:fldCharType="begin"/>
    </w:r>
    <w:r>
      <w:rPr>
        <w:rFonts w:cs="Tahoma"/>
      </w:rPr>
      <w:instrText xml:space="preserve"> SAVEDATE  \@ "M/d/yyyy" </w:instrText>
    </w:r>
    <w:r>
      <w:rPr>
        <w:rFonts w:cs="Tahoma"/>
      </w:rPr>
      <w:fldChar w:fldCharType="separate"/>
    </w:r>
    <w:r w:rsidR="00436B36">
      <w:rPr>
        <w:rFonts w:cs="Tahoma"/>
        <w:noProof/>
      </w:rPr>
      <w:t>4/25/2017</w:t>
    </w:r>
    <w:r>
      <w:rPr>
        <w:rFonts w:cs="Tahoma"/>
      </w:rPr>
      <w:fldChar w:fldCharType="end"/>
    </w:r>
  </w:p>
  <w:p w14:paraId="1E18A3BA" w14:textId="77777777" w:rsidR="00F57258" w:rsidRPr="00575E35" w:rsidRDefault="00F57258"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78297" w14:textId="77777777" w:rsidR="00F57258" w:rsidRDefault="00F57258">
    <w:pPr>
      <w:pStyle w:val="Footer"/>
      <w:pBdr>
        <w:bottom w:val="single" w:sz="6" w:space="1" w:color="auto"/>
      </w:pBdr>
    </w:pPr>
    <w:r>
      <w:tab/>
    </w:r>
  </w:p>
  <w:p w14:paraId="09B9C602" w14:textId="77777777" w:rsidR="00F57258" w:rsidRDefault="00F57258">
    <w:pPr>
      <w:pStyle w:val="Footer"/>
      <w:jc w:val="right"/>
    </w:pPr>
  </w:p>
  <w:p w14:paraId="36EDE49D" w14:textId="77777777" w:rsidR="00F57258" w:rsidRDefault="00F57258">
    <w:pPr>
      <w:pStyle w:val="Footer"/>
      <w:jc w:val="right"/>
    </w:pPr>
    <w:r>
      <w:rPr>
        <w:noProof/>
      </w:rPr>
      <mc:AlternateContent>
        <mc:Choice Requires="wps">
          <w:drawing>
            <wp:anchor distT="0" distB="0" distL="114300" distR="114300" simplePos="0" relativeHeight="251657728" behindDoc="0" locked="0" layoutInCell="1" allowOverlap="1" wp14:anchorId="4F1052B7" wp14:editId="40421587">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B283" w14:textId="77777777" w:rsidR="00F57258" w:rsidRDefault="00F57258">
                          <w:pPr>
                            <w:rPr>
                              <w:snapToGrid w:val="0"/>
                              <w:color w:val="000000"/>
                              <w:sz w:val="16"/>
                            </w:rPr>
                          </w:pPr>
                          <w:r>
                            <w:rPr>
                              <w:snapToGrid w:val="0"/>
                              <w:color w:val="000000"/>
                              <w:sz w:val="16"/>
                            </w:rPr>
                            <w:t>DIRECTV Proprietary</w:t>
                          </w:r>
                        </w:p>
                        <w:p w14:paraId="470D1698" w14:textId="77777777" w:rsidR="00F57258" w:rsidRDefault="00F57258">
                          <w:pPr>
                            <w:rPr>
                              <w:snapToGrid w:val="0"/>
                              <w:color w:val="000000"/>
                              <w:sz w:val="16"/>
                            </w:rPr>
                          </w:pPr>
                          <w:r>
                            <w:rPr>
                              <w:snapToGrid w:val="0"/>
                              <w:color w:val="000000"/>
                              <w:sz w:val="16"/>
                            </w:rPr>
                            <w:t>DIRECTV Enterprises, Inc.</w:t>
                          </w:r>
                        </w:p>
                        <w:p w14:paraId="5C28983D" w14:textId="77777777" w:rsidR="00F57258" w:rsidRDefault="00F57258">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052B7" id="_x0000_t202" coordsize="21600,21600" o:spt="202" path="m,l,21600r21600,l21600,xe">
              <v:stroke joinstyle="miter"/>
              <v:path gradientshapeok="t" o:connecttype="rect"/>
            </v:shapetype>
            <v:shape id="Text Box 2" o:spid="_x0000_s1048"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14:paraId="4240B283" w14:textId="77777777" w:rsidR="00F57258" w:rsidRDefault="00F57258">
                    <w:pPr>
                      <w:rPr>
                        <w:snapToGrid w:val="0"/>
                        <w:color w:val="000000"/>
                        <w:sz w:val="16"/>
                      </w:rPr>
                    </w:pPr>
                    <w:r>
                      <w:rPr>
                        <w:snapToGrid w:val="0"/>
                        <w:color w:val="000000"/>
                        <w:sz w:val="16"/>
                      </w:rPr>
                      <w:t>DIRECTV Proprietary</w:t>
                    </w:r>
                  </w:p>
                  <w:p w14:paraId="470D1698" w14:textId="77777777" w:rsidR="00F57258" w:rsidRDefault="00F57258">
                    <w:pPr>
                      <w:rPr>
                        <w:snapToGrid w:val="0"/>
                        <w:color w:val="000000"/>
                        <w:sz w:val="16"/>
                      </w:rPr>
                    </w:pPr>
                    <w:r>
                      <w:rPr>
                        <w:snapToGrid w:val="0"/>
                        <w:color w:val="000000"/>
                        <w:sz w:val="16"/>
                      </w:rPr>
                      <w:t>DIRECTV Enterprises, Inc.</w:t>
                    </w:r>
                  </w:p>
                  <w:p w14:paraId="5C28983D" w14:textId="77777777" w:rsidR="00F57258" w:rsidRDefault="00F57258">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14:paraId="5F68231D" w14:textId="77777777" w:rsidR="00F57258" w:rsidRDefault="00F57258">
    <w:pPr>
      <w:pStyle w:val="Footer"/>
    </w:pPr>
  </w:p>
  <w:p w14:paraId="391805B3" w14:textId="77777777" w:rsidR="00F57258" w:rsidRDefault="00F57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82F1F" w14:textId="77777777" w:rsidR="0054174D" w:rsidRDefault="0054174D">
      <w:r>
        <w:separator/>
      </w:r>
    </w:p>
  </w:footnote>
  <w:footnote w:type="continuationSeparator" w:id="0">
    <w:p w14:paraId="080F1F54" w14:textId="77777777" w:rsidR="0054174D" w:rsidRDefault="0054174D">
      <w:r>
        <w:continuationSeparator/>
      </w:r>
    </w:p>
  </w:footnote>
  <w:footnote w:type="continuationNotice" w:id="1">
    <w:p w14:paraId="51069472" w14:textId="77777777" w:rsidR="0054174D" w:rsidRDefault="0054174D">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D43E" w14:textId="77777777" w:rsidR="00F57258" w:rsidRDefault="00F57258">
    <w:pPr>
      <w:pBdr>
        <w:bottom w:val="single" w:sz="6" w:space="1" w:color="auto"/>
      </w:pBdr>
      <w:jc w:val="right"/>
      <w:rPr>
        <w:rFonts w:ascii="Arial" w:hAnsi="Arial"/>
        <w:b/>
        <w:sz w:val="36"/>
      </w:rPr>
    </w:pPr>
  </w:p>
  <w:p w14:paraId="0FFE2F69" w14:textId="77777777" w:rsidR="00F57258" w:rsidRDefault="00F57258">
    <w:pPr>
      <w:pStyle w:val="Header"/>
    </w:pPr>
  </w:p>
  <w:p w14:paraId="256D7D4D" w14:textId="77777777" w:rsidR="00F57258" w:rsidRDefault="00F57258">
    <w:pPr>
      <w:pStyle w:val="Header"/>
      <w:ind w:right="100"/>
      <w:jc w:val="right"/>
    </w:pPr>
    <w:r>
      <w:tab/>
    </w:r>
    <w:r>
      <w:rPr>
        <w:noProof/>
      </w:rPr>
      <w:drawing>
        <wp:inline distT="0" distB="0" distL="0" distR="0" wp14:anchorId="773DB04C" wp14:editId="14A14C8C">
          <wp:extent cx="1333500" cy="8286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18D4" w14:textId="1A46ECD2" w:rsidR="00F57258" w:rsidRPr="00BD1EAC" w:rsidRDefault="00F57258" w:rsidP="00BD1E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232D6" w14:textId="77777777" w:rsidR="00F57258" w:rsidRDefault="00F572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A2B04C"/>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1440"/>
        </w:tabs>
      </w:pPr>
      <w:rPr>
        <w:color w:val="auto"/>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sz w:val="24"/>
        <w:szCs w:val="24"/>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15:restartNumberingAfterBreak="0">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15:restartNumberingAfterBreak="0">
    <w:nsid w:val="081D7CF6"/>
    <w:multiLevelType w:val="hybridMultilevel"/>
    <w:tmpl w:val="A75E41C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3" w15:restartNumberingAfterBreak="0">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4" w15:restartNumberingAfterBreak="0">
    <w:nsid w:val="1C1A509C"/>
    <w:multiLevelType w:val="multilevel"/>
    <w:tmpl w:val="860A9C30"/>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 w15:restartNumberingAfterBreak="0">
    <w:nsid w:val="21AA38E9"/>
    <w:multiLevelType w:val="hybridMultilevel"/>
    <w:tmpl w:val="F20C3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CA3962"/>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31708E"/>
    <w:multiLevelType w:val="hybridMultilevel"/>
    <w:tmpl w:val="C8CCE4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0B3A75"/>
    <w:multiLevelType w:val="hybridMultilevel"/>
    <w:tmpl w:val="BE22A4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944C6F"/>
    <w:multiLevelType w:val="hybridMultilevel"/>
    <w:tmpl w:val="119A8E8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0" w15:restartNumberingAfterBreak="0">
    <w:nsid w:val="50162E86"/>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4E1A23"/>
    <w:multiLevelType w:val="hybridMultilevel"/>
    <w:tmpl w:val="F230D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EE2912"/>
    <w:multiLevelType w:val="hybridMultilevel"/>
    <w:tmpl w:val="B566B3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9801DE9"/>
    <w:multiLevelType w:val="hybridMultilevel"/>
    <w:tmpl w:val="6ED68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874653"/>
    <w:multiLevelType w:val="hybridMultilevel"/>
    <w:tmpl w:val="C8CCE41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3"/>
  </w:num>
  <w:num w:numId="3">
    <w:abstractNumId w:val="13"/>
  </w:num>
  <w:num w:numId="4">
    <w:abstractNumId w:val="9"/>
  </w:num>
  <w:num w:numId="5">
    <w:abstractNumId w:val="6"/>
  </w:num>
  <w:num w:numId="6">
    <w:abstractNumId w:val="8"/>
  </w:num>
  <w:num w:numId="7">
    <w:abstractNumId w:val="10"/>
  </w:num>
  <w:num w:numId="8">
    <w:abstractNumId w:val="4"/>
  </w:num>
  <w:num w:numId="9">
    <w:abstractNumId w:val="11"/>
  </w:num>
  <w:num w:numId="10">
    <w:abstractNumId w:val="12"/>
  </w:num>
  <w:num w:numId="11">
    <w:abstractNumId w:val="2"/>
  </w:num>
  <w:num w:numId="12">
    <w:abstractNumId w:val="14"/>
  </w:num>
  <w:num w:numId="13">
    <w:abstractNumId w:val="7"/>
  </w:num>
  <w:num w:numId="14">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Q2MzQ2NTAwNzc1tzRW0lEKTi0uzszPAykwqwUAtxhDZSwAAAA="/>
  </w:docVars>
  <w:rsids>
    <w:rsidRoot w:val="00280070"/>
    <w:rsid w:val="0000007B"/>
    <w:rsid w:val="0000064F"/>
    <w:rsid w:val="00000941"/>
    <w:rsid w:val="00000CEE"/>
    <w:rsid w:val="0000102F"/>
    <w:rsid w:val="000010F3"/>
    <w:rsid w:val="00001305"/>
    <w:rsid w:val="000018B5"/>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522B"/>
    <w:rsid w:val="000352BB"/>
    <w:rsid w:val="00035317"/>
    <w:rsid w:val="00035615"/>
    <w:rsid w:val="000358FA"/>
    <w:rsid w:val="00035A3F"/>
    <w:rsid w:val="00036184"/>
    <w:rsid w:val="0003780D"/>
    <w:rsid w:val="000379D8"/>
    <w:rsid w:val="00037BF1"/>
    <w:rsid w:val="00037E98"/>
    <w:rsid w:val="00040171"/>
    <w:rsid w:val="0004023B"/>
    <w:rsid w:val="000409D2"/>
    <w:rsid w:val="0004121F"/>
    <w:rsid w:val="00041282"/>
    <w:rsid w:val="00042758"/>
    <w:rsid w:val="000429CC"/>
    <w:rsid w:val="00043496"/>
    <w:rsid w:val="000436DA"/>
    <w:rsid w:val="00044364"/>
    <w:rsid w:val="00044DCB"/>
    <w:rsid w:val="00045106"/>
    <w:rsid w:val="000458C0"/>
    <w:rsid w:val="0004594E"/>
    <w:rsid w:val="00045BA4"/>
    <w:rsid w:val="00045FAF"/>
    <w:rsid w:val="000470A9"/>
    <w:rsid w:val="0004723D"/>
    <w:rsid w:val="00051890"/>
    <w:rsid w:val="00051985"/>
    <w:rsid w:val="00051FF3"/>
    <w:rsid w:val="00054130"/>
    <w:rsid w:val="00054710"/>
    <w:rsid w:val="00054D85"/>
    <w:rsid w:val="00054DA0"/>
    <w:rsid w:val="0005536C"/>
    <w:rsid w:val="00055CD1"/>
    <w:rsid w:val="000567F0"/>
    <w:rsid w:val="00057DDF"/>
    <w:rsid w:val="00057FA2"/>
    <w:rsid w:val="00060499"/>
    <w:rsid w:val="00060691"/>
    <w:rsid w:val="000614BB"/>
    <w:rsid w:val="00061E2B"/>
    <w:rsid w:val="00062465"/>
    <w:rsid w:val="00062A7B"/>
    <w:rsid w:val="00062C3F"/>
    <w:rsid w:val="00063426"/>
    <w:rsid w:val="00063A90"/>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18B"/>
    <w:rsid w:val="00072247"/>
    <w:rsid w:val="000723E4"/>
    <w:rsid w:val="0007354C"/>
    <w:rsid w:val="00073781"/>
    <w:rsid w:val="00073803"/>
    <w:rsid w:val="000738FE"/>
    <w:rsid w:val="000740A2"/>
    <w:rsid w:val="0007423E"/>
    <w:rsid w:val="00074F17"/>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621"/>
    <w:rsid w:val="000D095B"/>
    <w:rsid w:val="000D0BF3"/>
    <w:rsid w:val="000D0C46"/>
    <w:rsid w:val="000D12AF"/>
    <w:rsid w:val="000D2423"/>
    <w:rsid w:val="000D2765"/>
    <w:rsid w:val="000D2A12"/>
    <w:rsid w:val="000D2FC7"/>
    <w:rsid w:val="000D3C3E"/>
    <w:rsid w:val="000D3F97"/>
    <w:rsid w:val="000D4413"/>
    <w:rsid w:val="000D44CC"/>
    <w:rsid w:val="000D4678"/>
    <w:rsid w:val="000D5420"/>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84"/>
    <w:rsid w:val="000E15E5"/>
    <w:rsid w:val="000E1D5C"/>
    <w:rsid w:val="000E1F22"/>
    <w:rsid w:val="000E22B2"/>
    <w:rsid w:val="000E2D84"/>
    <w:rsid w:val="000E2FA8"/>
    <w:rsid w:val="000E32DC"/>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4D4"/>
    <w:rsid w:val="001106AC"/>
    <w:rsid w:val="00110893"/>
    <w:rsid w:val="0011197C"/>
    <w:rsid w:val="001119CD"/>
    <w:rsid w:val="00111F4A"/>
    <w:rsid w:val="00111FF2"/>
    <w:rsid w:val="001128D3"/>
    <w:rsid w:val="001135C0"/>
    <w:rsid w:val="00113769"/>
    <w:rsid w:val="00113A98"/>
    <w:rsid w:val="0011405D"/>
    <w:rsid w:val="001148A1"/>
    <w:rsid w:val="00115A65"/>
    <w:rsid w:val="00116439"/>
    <w:rsid w:val="00116583"/>
    <w:rsid w:val="001169F7"/>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027"/>
    <w:rsid w:val="00132387"/>
    <w:rsid w:val="00132B9F"/>
    <w:rsid w:val="001334C1"/>
    <w:rsid w:val="0013416F"/>
    <w:rsid w:val="001367CA"/>
    <w:rsid w:val="00136EA4"/>
    <w:rsid w:val="00136EE5"/>
    <w:rsid w:val="001371F0"/>
    <w:rsid w:val="00137483"/>
    <w:rsid w:val="0013772E"/>
    <w:rsid w:val="00137732"/>
    <w:rsid w:val="001377FE"/>
    <w:rsid w:val="00137E0C"/>
    <w:rsid w:val="00137F5F"/>
    <w:rsid w:val="00140426"/>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4EFE"/>
    <w:rsid w:val="001555FE"/>
    <w:rsid w:val="00156710"/>
    <w:rsid w:val="00156A82"/>
    <w:rsid w:val="00156C9A"/>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718EA"/>
    <w:rsid w:val="00171959"/>
    <w:rsid w:val="00171AF4"/>
    <w:rsid w:val="00171E34"/>
    <w:rsid w:val="00172A67"/>
    <w:rsid w:val="00172B3B"/>
    <w:rsid w:val="0017335A"/>
    <w:rsid w:val="00173567"/>
    <w:rsid w:val="0017404F"/>
    <w:rsid w:val="00174267"/>
    <w:rsid w:val="001747A8"/>
    <w:rsid w:val="00174C2B"/>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5B08"/>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54A2"/>
    <w:rsid w:val="001955DF"/>
    <w:rsid w:val="00195697"/>
    <w:rsid w:val="00195AF2"/>
    <w:rsid w:val="00195C43"/>
    <w:rsid w:val="0019612B"/>
    <w:rsid w:val="00196EFC"/>
    <w:rsid w:val="00197C2C"/>
    <w:rsid w:val="001A13CB"/>
    <w:rsid w:val="001A164B"/>
    <w:rsid w:val="001A1670"/>
    <w:rsid w:val="001A1779"/>
    <w:rsid w:val="001A19D1"/>
    <w:rsid w:val="001A1AAE"/>
    <w:rsid w:val="001A2152"/>
    <w:rsid w:val="001A2EF5"/>
    <w:rsid w:val="001A3572"/>
    <w:rsid w:val="001A3A46"/>
    <w:rsid w:val="001A3E0E"/>
    <w:rsid w:val="001A4376"/>
    <w:rsid w:val="001A516B"/>
    <w:rsid w:val="001A54E2"/>
    <w:rsid w:val="001A5DAC"/>
    <w:rsid w:val="001A5E0A"/>
    <w:rsid w:val="001A614E"/>
    <w:rsid w:val="001A6BC5"/>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6D8A"/>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7DD"/>
    <w:rsid w:val="001E09C8"/>
    <w:rsid w:val="001E0B55"/>
    <w:rsid w:val="001E1A8D"/>
    <w:rsid w:val="001E2874"/>
    <w:rsid w:val="001E287B"/>
    <w:rsid w:val="001E2CDE"/>
    <w:rsid w:val="001E3696"/>
    <w:rsid w:val="001E44A9"/>
    <w:rsid w:val="001E4728"/>
    <w:rsid w:val="001E4AC9"/>
    <w:rsid w:val="001E564A"/>
    <w:rsid w:val="001E5AF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62EA"/>
    <w:rsid w:val="00206EE3"/>
    <w:rsid w:val="00207234"/>
    <w:rsid w:val="00207431"/>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3"/>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2A5B"/>
    <w:rsid w:val="00232CB7"/>
    <w:rsid w:val="00233706"/>
    <w:rsid w:val="00233AB8"/>
    <w:rsid w:val="00234658"/>
    <w:rsid w:val="00234748"/>
    <w:rsid w:val="002357AD"/>
    <w:rsid w:val="002361EB"/>
    <w:rsid w:val="00236EF9"/>
    <w:rsid w:val="00237C2C"/>
    <w:rsid w:val="002403B6"/>
    <w:rsid w:val="002409FA"/>
    <w:rsid w:val="00240B6F"/>
    <w:rsid w:val="00240D29"/>
    <w:rsid w:val="00241062"/>
    <w:rsid w:val="00241110"/>
    <w:rsid w:val="00241942"/>
    <w:rsid w:val="002421A5"/>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E8A"/>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358"/>
    <w:rsid w:val="002B6A5E"/>
    <w:rsid w:val="002B7374"/>
    <w:rsid w:val="002B7562"/>
    <w:rsid w:val="002B7861"/>
    <w:rsid w:val="002B7E8F"/>
    <w:rsid w:val="002C0397"/>
    <w:rsid w:val="002C0404"/>
    <w:rsid w:val="002C0611"/>
    <w:rsid w:val="002C0B53"/>
    <w:rsid w:val="002C10A4"/>
    <w:rsid w:val="002C1103"/>
    <w:rsid w:val="002C1650"/>
    <w:rsid w:val="002C253A"/>
    <w:rsid w:val="002C2F11"/>
    <w:rsid w:val="002C306C"/>
    <w:rsid w:val="002C30A8"/>
    <w:rsid w:val="002C4174"/>
    <w:rsid w:val="002C4AAF"/>
    <w:rsid w:val="002C54D6"/>
    <w:rsid w:val="002C6284"/>
    <w:rsid w:val="002C698A"/>
    <w:rsid w:val="002C742A"/>
    <w:rsid w:val="002C7485"/>
    <w:rsid w:val="002C7A95"/>
    <w:rsid w:val="002C7BD6"/>
    <w:rsid w:val="002C7BF7"/>
    <w:rsid w:val="002D009B"/>
    <w:rsid w:val="002D0204"/>
    <w:rsid w:val="002D044D"/>
    <w:rsid w:val="002D1585"/>
    <w:rsid w:val="002D1870"/>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37C10"/>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24E"/>
    <w:rsid w:val="003568A9"/>
    <w:rsid w:val="003576A3"/>
    <w:rsid w:val="00357955"/>
    <w:rsid w:val="003579FC"/>
    <w:rsid w:val="003603B0"/>
    <w:rsid w:val="00360E03"/>
    <w:rsid w:val="00362075"/>
    <w:rsid w:val="0036213D"/>
    <w:rsid w:val="003621CA"/>
    <w:rsid w:val="00362621"/>
    <w:rsid w:val="00363D7F"/>
    <w:rsid w:val="00364029"/>
    <w:rsid w:val="003648E2"/>
    <w:rsid w:val="00364DFF"/>
    <w:rsid w:val="00365288"/>
    <w:rsid w:val="00365B21"/>
    <w:rsid w:val="00366834"/>
    <w:rsid w:val="00366A7E"/>
    <w:rsid w:val="0036757E"/>
    <w:rsid w:val="00367AC3"/>
    <w:rsid w:val="00367B54"/>
    <w:rsid w:val="00367EFA"/>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48A"/>
    <w:rsid w:val="00377962"/>
    <w:rsid w:val="00380903"/>
    <w:rsid w:val="00381AFA"/>
    <w:rsid w:val="003822A2"/>
    <w:rsid w:val="003824B3"/>
    <w:rsid w:val="0038327A"/>
    <w:rsid w:val="0038331B"/>
    <w:rsid w:val="00383496"/>
    <w:rsid w:val="003838C1"/>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0A9"/>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087"/>
    <w:rsid w:val="003C1BEA"/>
    <w:rsid w:val="003C1E18"/>
    <w:rsid w:val="003C22E1"/>
    <w:rsid w:val="003C263F"/>
    <w:rsid w:val="003C2926"/>
    <w:rsid w:val="003C3873"/>
    <w:rsid w:val="003C39DE"/>
    <w:rsid w:val="003C3EE7"/>
    <w:rsid w:val="003C46A4"/>
    <w:rsid w:val="003C5B46"/>
    <w:rsid w:val="003C613D"/>
    <w:rsid w:val="003C6D17"/>
    <w:rsid w:val="003C6D3A"/>
    <w:rsid w:val="003C7036"/>
    <w:rsid w:val="003D0482"/>
    <w:rsid w:val="003D16A6"/>
    <w:rsid w:val="003D1BCA"/>
    <w:rsid w:val="003D1D1F"/>
    <w:rsid w:val="003D1E63"/>
    <w:rsid w:val="003D2638"/>
    <w:rsid w:val="003D296C"/>
    <w:rsid w:val="003D3666"/>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33"/>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17D0"/>
    <w:rsid w:val="00422311"/>
    <w:rsid w:val="00422E45"/>
    <w:rsid w:val="00423134"/>
    <w:rsid w:val="00423E2D"/>
    <w:rsid w:val="00424152"/>
    <w:rsid w:val="00424638"/>
    <w:rsid w:val="00424977"/>
    <w:rsid w:val="00424DFD"/>
    <w:rsid w:val="00424F2C"/>
    <w:rsid w:val="00425199"/>
    <w:rsid w:val="00425D93"/>
    <w:rsid w:val="00425E6A"/>
    <w:rsid w:val="0042611E"/>
    <w:rsid w:val="00426B1B"/>
    <w:rsid w:val="0042714C"/>
    <w:rsid w:val="00427A26"/>
    <w:rsid w:val="00427A47"/>
    <w:rsid w:val="00427D8C"/>
    <w:rsid w:val="00430451"/>
    <w:rsid w:val="004306E0"/>
    <w:rsid w:val="004308B1"/>
    <w:rsid w:val="00430D69"/>
    <w:rsid w:val="00431B89"/>
    <w:rsid w:val="00431B95"/>
    <w:rsid w:val="00432330"/>
    <w:rsid w:val="0043388C"/>
    <w:rsid w:val="004345D1"/>
    <w:rsid w:val="0043526F"/>
    <w:rsid w:val="004354A6"/>
    <w:rsid w:val="00435690"/>
    <w:rsid w:val="00435700"/>
    <w:rsid w:val="00436940"/>
    <w:rsid w:val="00436B36"/>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F38"/>
    <w:rsid w:val="00457359"/>
    <w:rsid w:val="004573AE"/>
    <w:rsid w:val="0045778C"/>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70256"/>
    <w:rsid w:val="00470609"/>
    <w:rsid w:val="00470DFE"/>
    <w:rsid w:val="00471003"/>
    <w:rsid w:val="00471F4D"/>
    <w:rsid w:val="00473244"/>
    <w:rsid w:val="0047334A"/>
    <w:rsid w:val="004737C8"/>
    <w:rsid w:val="004747E0"/>
    <w:rsid w:val="00474891"/>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0FD"/>
    <w:rsid w:val="004A6167"/>
    <w:rsid w:val="004A7002"/>
    <w:rsid w:val="004A73AC"/>
    <w:rsid w:val="004A7C31"/>
    <w:rsid w:val="004A7E0A"/>
    <w:rsid w:val="004B0515"/>
    <w:rsid w:val="004B0D27"/>
    <w:rsid w:val="004B0FFC"/>
    <w:rsid w:val="004B1610"/>
    <w:rsid w:val="004B1BE9"/>
    <w:rsid w:val="004B20E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0F1"/>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44F2"/>
    <w:rsid w:val="004F558B"/>
    <w:rsid w:val="004F63BF"/>
    <w:rsid w:val="004F65B3"/>
    <w:rsid w:val="004F6631"/>
    <w:rsid w:val="004F6A6B"/>
    <w:rsid w:val="004F6F37"/>
    <w:rsid w:val="004F7379"/>
    <w:rsid w:val="00500122"/>
    <w:rsid w:val="005004DF"/>
    <w:rsid w:val="0050064F"/>
    <w:rsid w:val="00500AD1"/>
    <w:rsid w:val="00500FC9"/>
    <w:rsid w:val="005018D8"/>
    <w:rsid w:val="005040FF"/>
    <w:rsid w:val="00504380"/>
    <w:rsid w:val="00504E19"/>
    <w:rsid w:val="00504E92"/>
    <w:rsid w:val="005053F6"/>
    <w:rsid w:val="005056AF"/>
    <w:rsid w:val="005059AB"/>
    <w:rsid w:val="00505C98"/>
    <w:rsid w:val="00506FCF"/>
    <w:rsid w:val="00507AB4"/>
    <w:rsid w:val="005114EF"/>
    <w:rsid w:val="005119D0"/>
    <w:rsid w:val="005120A0"/>
    <w:rsid w:val="00512691"/>
    <w:rsid w:val="00512697"/>
    <w:rsid w:val="00512CF8"/>
    <w:rsid w:val="00512DF4"/>
    <w:rsid w:val="00513132"/>
    <w:rsid w:val="0051412A"/>
    <w:rsid w:val="005147C5"/>
    <w:rsid w:val="00514966"/>
    <w:rsid w:val="00514D0B"/>
    <w:rsid w:val="00515555"/>
    <w:rsid w:val="00515C54"/>
    <w:rsid w:val="00516CCB"/>
    <w:rsid w:val="00517421"/>
    <w:rsid w:val="005174D0"/>
    <w:rsid w:val="0052027B"/>
    <w:rsid w:val="0052048E"/>
    <w:rsid w:val="005205E3"/>
    <w:rsid w:val="005211A3"/>
    <w:rsid w:val="005220F4"/>
    <w:rsid w:val="00522512"/>
    <w:rsid w:val="005227DD"/>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28E3"/>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74D"/>
    <w:rsid w:val="00541AC3"/>
    <w:rsid w:val="00542CB8"/>
    <w:rsid w:val="005439E0"/>
    <w:rsid w:val="00543A08"/>
    <w:rsid w:val="00543A21"/>
    <w:rsid w:val="00543D80"/>
    <w:rsid w:val="00544308"/>
    <w:rsid w:val="005450D6"/>
    <w:rsid w:val="00545C1F"/>
    <w:rsid w:val="00545E00"/>
    <w:rsid w:val="00545E29"/>
    <w:rsid w:val="0054640A"/>
    <w:rsid w:val="00547089"/>
    <w:rsid w:val="00547F76"/>
    <w:rsid w:val="00550134"/>
    <w:rsid w:val="00552802"/>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BE7"/>
    <w:rsid w:val="005630C7"/>
    <w:rsid w:val="00563346"/>
    <w:rsid w:val="00563560"/>
    <w:rsid w:val="005635A0"/>
    <w:rsid w:val="00563707"/>
    <w:rsid w:val="00563E71"/>
    <w:rsid w:val="005641DE"/>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5E35"/>
    <w:rsid w:val="005761B3"/>
    <w:rsid w:val="00577703"/>
    <w:rsid w:val="005777F9"/>
    <w:rsid w:val="00580B46"/>
    <w:rsid w:val="00581578"/>
    <w:rsid w:val="00581DA0"/>
    <w:rsid w:val="00581FE7"/>
    <w:rsid w:val="00581FE9"/>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509"/>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990"/>
    <w:rsid w:val="005B6A55"/>
    <w:rsid w:val="005B7097"/>
    <w:rsid w:val="005B7241"/>
    <w:rsid w:val="005B75C4"/>
    <w:rsid w:val="005B7807"/>
    <w:rsid w:val="005B7C72"/>
    <w:rsid w:val="005C08F2"/>
    <w:rsid w:val="005C1241"/>
    <w:rsid w:val="005C1481"/>
    <w:rsid w:val="005C24B1"/>
    <w:rsid w:val="005C2C93"/>
    <w:rsid w:val="005C3B5B"/>
    <w:rsid w:val="005C3E90"/>
    <w:rsid w:val="005C5B59"/>
    <w:rsid w:val="005C5E53"/>
    <w:rsid w:val="005C78CA"/>
    <w:rsid w:val="005D0586"/>
    <w:rsid w:val="005D0CA7"/>
    <w:rsid w:val="005D0DFD"/>
    <w:rsid w:val="005D0F3B"/>
    <w:rsid w:val="005D1251"/>
    <w:rsid w:val="005D17B7"/>
    <w:rsid w:val="005D189A"/>
    <w:rsid w:val="005D2FC4"/>
    <w:rsid w:val="005D3077"/>
    <w:rsid w:val="005D3097"/>
    <w:rsid w:val="005D3265"/>
    <w:rsid w:val="005D37E3"/>
    <w:rsid w:val="005D457B"/>
    <w:rsid w:val="005D4D1A"/>
    <w:rsid w:val="005D5381"/>
    <w:rsid w:val="005D61A7"/>
    <w:rsid w:val="005D665D"/>
    <w:rsid w:val="005D689F"/>
    <w:rsid w:val="005D6A26"/>
    <w:rsid w:val="005D6CE3"/>
    <w:rsid w:val="005D6DD8"/>
    <w:rsid w:val="005E015B"/>
    <w:rsid w:val="005E0F78"/>
    <w:rsid w:val="005E0FCC"/>
    <w:rsid w:val="005E1175"/>
    <w:rsid w:val="005E1780"/>
    <w:rsid w:val="005E1C48"/>
    <w:rsid w:val="005E223D"/>
    <w:rsid w:val="005E2EDE"/>
    <w:rsid w:val="005E3EAE"/>
    <w:rsid w:val="005E41AF"/>
    <w:rsid w:val="005E41C4"/>
    <w:rsid w:val="005E4ACC"/>
    <w:rsid w:val="005E4B63"/>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C86"/>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75B"/>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C1A"/>
    <w:rsid w:val="00633DB4"/>
    <w:rsid w:val="006348B8"/>
    <w:rsid w:val="00634C11"/>
    <w:rsid w:val="00634DD5"/>
    <w:rsid w:val="00634E34"/>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1B7"/>
    <w:rsid w:val="00653E69"/>
    <w:rsid w:val="00653E94"/>
    <w:rsid w:val="006553A7"/>
    <w:rsid w:val="006557FE"/>
    <w:rsid w:val="00655BD2"/>
    <w:rsid w:val="006561FA"/>
    <w:rsid w:val="00657257"/>
    <w:rsid w:val="00657B51"/>
    <w:rsid w:val="00657B9F"/>
    <w:rsid w:val="00657D02"/>
    <w:rsid w:val="006600FF"/>
    <w:rsid w:val="006605B8"/>
    <w:rsid w:val="006617DB"/>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5075"/>
    <w:rsid w:val="006754F0"/>
    <w:rsid w:val="00675856"/>
    <w:rsid w:val="00675871"/>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197"/>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7C1"/>
    <w:rsid w:val="006A7865"/>
    <w:rsid w:val="006A7B0F"/>
    <w:rsid w:val="006A7ED4"/>
    <w:rsid w:val="006B00C5"/>
    <w:rsid w:val="006B0819"/>
    <w:rsid w:val="006B0B1E"/>
    <w:rsid w:val="006B1254"/>
    <w:rsid w:val="006B17D9"/>
    <w:rsid w:val="006B17FE"/>
    <w:rsid w:val="006B26F2"/>
    <w:rsid w:val="006B56ED"/>
    <w:rsid w:val="006B5AD1"/>
    <w:rsid w:val="006B697D"/>
    <w:rsid w:val="006B6E8B"/>
    <w:rsid w:val="006B727D"/>
    <w:rsid w:val="006B7B69"/>
    <w:rsid w:val="006C01B1"/>
    <w:rsid w:val="006C09C6"/>
    <w:rsid w:val="006C09C7"/>
    <w:rsid w:val="006C0BB1"/>
    <w:rsid w:val="006C1281"/>
    <w:rsid w:val="006C1C25"/>
    <w:rsid w:val="006C2241"/>
    <w:rsid w:val="006C248E"/>
    <w:rsid w:val="006C2C09"/>
    <w:rsid w:val="006C2D51"/>
    <w:rsid w:val="006C31E1"/>
    <w:rsid w:val="006C32F7"/>
    <w:rsid w:val="006C4580"/>
    <w:rsid w:val="006C4D50"/>
    <w:rsid w:val="006C4E04"/>
    <w:rsid w:val="006C5D47"/>
    <w:rsid w:val="006C625A"/>
    <w:rsid w:val="006C6910"/>
    <w:rsid w:val="006C7388"/>
    <w:rsid w:val="006C744B"/>
    <w:rsid w:val="006C76D3"/>
    <w:rsid w:val="006D0A6D"/>
    <w:rsid w:val="006D230B"/>
    <w:rsid w:val="006D2664"/>
    <w:rsid w:val="006D2CD5"/>
    <w:rsid w:val="006D3335"/>
    <w:rsid w:val="006D39C1"/>
    <w:rsid w:val="006D3BDB"/>
    <w:rsid w:val="006D4DC4"/>
    <w:rsid w:val="006D5101"/>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5838"/>
    <w:rsid w:val="006F5A34"/>
    <w:rsid w:val="006F5A80"/>
    <w:rsid w:val="006F5F0B"/>
    <w:rsid w:val="006F60E7"/>
    <w:rsid w:val="006F65EB"/>
    <w:rsid w:val="006F6FDC"/>
    <w:rsid w:val="006F74A6"/>
    <w:rsid w:val="006F75CC"/>
    <w:rsid w:val="006F7EE8"/>
    <w:rsid w:val="007005AA"/>
    <w:rsid w:val="0070086D"/>
    <w:rsid w:val="0070090E"/>
    <w:rsid w:val="00700B6D"/>
    <w:rsid w:val="00700F48"/>
    <w:rsid w:val="00700F7C"/>
    <w:rsid w:val="0070193D"/>
    <w:rsid w:val="00701A12"/>
    <w:rsid w:val="00701F37"/>
    <w:rsid w:val="00702506"/>
    <w:rsid w:val="00702E8D"/>
    <w:rsid w:val="00703159"/>
    <w:rsid w:val="007032FE"/>
    <w:rsid w:val="00703707"/>
    <w:rsid w:val="00703B94"/>
    <w:rsid w:val="007041CE"/>
    <w:rsid w:val="007046C4"/>
    <w:rsid w:val="00704932"/>
    <w:rsid w:val="00704EB7"/>
    <w:rsid w:val="00705516"/>
    <w:rsid w:val="0070562D"/>
    <w:rsid w:val="00705BA5"/>
    <w:rsid w:val="00705C9C"/>
    <w:rsid w:val="00706073"/>
    <w:rsid w:val="00706745"/>
    <w:rsid w:val="00706895"/>
    <w:rsid w:val="00706EFA"/>
    <w:rsid w:val="00707367"/>
    <w:rsid w:val="00707DDB"/>
    <w:rsid w:val="007104BE"/>
    <w:rsid w:val="00710B7C"/>
    <w:rsid w:val="00710CE6"/>
    <w:rsid w:val="0071141A"/>
    <w:rsid w:val="00711C5F"/>
    <w:rsid w:val="007122D0"/>
    <w:rsid w:val="00712C52"/>
    <w:rsid w:val="0071323A"/>
    <w:rsid w:val="00714429"/>
    <w:rsid w:val="007144DB"/>
    <w:rsid w:val="00714F5F"/>
    <w:rsid w:val="007154B4"/>
    <w:rsid w:val="007155DF"/>
    <w:rsid w:val="00715CA7"/>
    <w:rsid w:val="00715F24"/>
    <w:rsid w:val="0071612F"/>
    <w:rsid w:val="0071629C"/>
    <w:rsid w:val="007167F9"/>
    <w:rsid w:val="007169AB"/>
    <w:rsid w:val="00716A23"/>
    <w:rsid w:val="00716C72"/>
    <w:rsid w:val="00716D64"/>
    <w:rsid w:val="00716E4C"/>
    <w:rsid w:val="0071704C"/>
    <w:rsid w:val="007170D4"/>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417"/>
    <w:rsid w:val="00754B0A"/>
    <w:rsid w:val="00754CB1"/>
    <w:rsid w:val="00755193"/>
    <w:rsid w:val="007552CA"/>
    <w:rsid w:val="007554D3"/>
    <w:rsid w:val="007558D5"/>
    <w:rsid w:val="007567FC"/>
    <w:rsid w:val="00756C7E"/>
    <w:rsid w:val="00757FD8"/>
    <w:rsid w:val="007601BD"/>
    <w:rsid w:val="00760518"/>
    <w:rsid w:val="00760A34"/>
    <w:rsid w:val="00760C90"/>
    <w:rsid w:val="00761F4F"/>
    <w:rsid w:val="00762214"/>
    <w:rsid w:val="00762378"/>
    <w:rsid w:val="00762CAE"/>
    <w:rsid w:val="00762D10"/>
    <w:rsid w:val="00762F00"/>
    <w:rsid w:val="00763521"/>
    <w:rsid w:val="007635CB"/>
    <w:rsid w:val="00763DD4"/>
    <w:rsid w:val="00763FF1"/>
    <w:rsid w:val="00764000"/>
    <w:rsid w:val="007644DC"/>
    <w:rsid w:val="007648BF"/>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E1D"/>
    <w:rsid w:val="007A4ED1"/>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7184"/>
    <w:rsid w:val="007B7B00"/>
    <w:rsid w:val="007B7DA2"/>
    <w:rsid w:val="007C03CA"/>
    <w:rsid w:val="007C04C6"/>
    <w:rsid w:val="007C07CF"/>
    <w:rsid w:val="007C1C10"/>
    <w:rsid w:val="007C1FDA"/>
    <w:rsid w:val="007C30CA"/>
    <w:rsid w:val="007C39AF"/>
    <w:rsid w:val="007C3CB1"/>
    <w:rsid w:val="007C3F2F"/>
    <w:rsid w:val="007C44A9"/>
    <w:rsid w:val="007C45FE"/>
    <w:rsid w:val="007C4DE3"/>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12A"/>
    <w:rsid w:val="007E029C"/>
    <w:rsid w:val="007E05C5"/>
    <w:rsid w:val="007E07A2"/>
    <w:rsid w:val="007E2236"/>
    <w:rsid w:val="007E2AE2"/>
    <w:rsid w:val="007E2D1A"/>
    <w:rsid w:val="007E2D4E"/>
    <w:rsid w:val="007E2E0B"/>
    <w:rsid w:val="007E396A"/>
    <w:rsid w:val="007E3C7A"/>
    <w:rsid w:val="007E4D1A"/>
    <w:rsid w:val="007E5F67"/>
    <w:rsid w:val="007E63FE"/>
    <w:rsid w:val="007E7A5E"/>
    <w:rsid w:val="007E7A62"/>
    <w:rsid w:val="007F0374"/>
    <w:rsid w:val="007F07BC"/>
    <w:rsid w:val="007F0809"/>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3A91"/>
    <w:rsid w:val="00824058"/>
    <w:rsid w:val="008241AB"/>
    <w:rsid w:val="00824AE8"/>
    <w:rsid w:val="00824AED"/>
    <w:rsid w:val="008250F2"/>
    <w:rsid w:val="008252A0"/>
    <w:rsid w:val="008256B9"/>
    <w:rsid w:val="00825773"/>
    <w:rsid w:val="00825E6E"/>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3FB"/>
    <w:rsid w:val="008439C4"/>
    <w:rsid w:val="00843BF3"/>
    <w:rsid w:val="00843C0F"/>
    <w:rsid w:val="00843E87"/>
    <w:rsid w:val="00843F20"/>
    <w:rsid w:val="0084425E"/>
    <w:rsid w:val="00844896"/>
    <w:rsid w:val="00844E3C"/>
    <w:rsid w:val="00845915"/>
    <w:rsid w:val="00846079"/>
    <w:rsid w:val="00846274"/>
    <w:rsid w:val="0084628E"/>
    <w:rsid w:val="00846A2B"/>
    <w:rsid w:val="00846F56"/>
    <w:rsid w:val="00847143"/>
    <w:rsid w:val="008475D3"/>
    <w:rsid w:val="0085004F"/>
    <w:rsid w:val="0085014C"/>
    <w:rsid w:val="008502F0"/>
    <w:rsid w:val="008505B8"/>
    <w:rsid w:val="00851923"/>
    <w:rsid w:val="00851C9F"/>
    <w:rsid w:val="00851F85"/>
    <w:rsid w:val="008521D7"/>
    <w:rsid w:val="00852265"/>
    <w:rsid w:val="00852D5E"/>
    <w:rsid w:val="0085384D"/>
    <w:rsid w:val="00853F88"/>
    <w:rsid w:val="008542D8"/>
    <w:rsid w:val="008544F2"/>
    <w:rsid w:val="008553D2"/>
    <w:rsid w:val="00855C5F"/>
    <w:rsid w:val="0085613E"/>
    <w:rsid w:val="00856502"/>
    <w:rsid w:val="008565E8"/>
    <w:rsid w:val="00856EE7"/>
    <w:rsid w:val="00857397"/>
    <w:rsid w:val="008576FB"/>
    <w:rsid w:val="00857A96"/>
    <w:rsid w:val="00857F9D"/>
    <w:rsid w:val="0086036B"/>
    <w:rsid w:val="008605BC"/>
    <w:rsid w:val="00860CDB"/>
    <w:rsid w:val="008617AA"/>
    <w:rsid w:val="00861A25"/>
    <w:rsid w:val="00861D55"/>
    <w:rsid w:val="00861D59"/>
    <w:rsid w:val="00861F52"/>
    <w:rsid w:val="00862F8B"/>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18A"/>
    <w:rsid w:val="00884909"/>
    <w:rsid w:val="00884D75"/>
    <w:rsid w:val="0088524E"/>
    <w:rsid w:val="0088554C"/>
    <w:rsid w:val="0088648D"/>
    <w:rsid w:val="00886748"/>
    <w:rsid w:val="008867A4"/>
    <w:rsid w:val="008868CE"/>
    <w:rsid w:val="00887F86"/>
    <w:rsid w:val="008914D6"/>
    <w:rsid w:val="00891DC9"/>
    <w:rsid w:val="00891DDF"/>
    <w:rsid w:val="00892D92"/>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78"/>
    <w:rsid w:val="008A3D9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41D7"/>
    <w:rsid w:val="008C4503"/>
    <w:rsid w:val="008C4F54"/>
    <w:rsid w:val="008C5A94"/>
    <w:rsid w:val="008C5BC4"/>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2EDD"/>
    <w:rsid w:val="008F3578"/>
    <w:rsid w:val="008F360F"/>
    <w:rsid w:val="008F3A1C"/>
    <w:rsid w:val="008F3DB4"/>
    <w:rsid w:val="008F3F2B"/>
    <w:rsid w:val="008F4189"/>
    <w:rsid w:val="008F4B8A"/>
    <w:rsid w:val="008F4CCF"/>
    <w:rsid w:val="008F56E6"/>
    <w:rsid w:val="008F5D54"/>
    <w:rsid w:val="008F5DE2"/>
    <w:rsid w:val="008F5EC0"/>
    <w:rsid w:val="008F6C25"/>
    <w:rsid w:val="008F76DB"/>
    <w:rsid w:val="008F7FED"/>
    <w:rsid w:val="00900011"/>
    <w:rsid w:val="00900128"/>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B21"/>
    <w:rsid w:val="00926494"/>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E9C"/>
    <w:rsid w:val="009463EB"/>
    <w:rsid w:val="00946DFA"/>
    <w:rsid w:val="009476A0"/>
    <w:rsid w:val="00947C5E"/>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63E1"/>
    <w:rsid w:val="00957796"/>
    <w:rsid w:val="00957AA9"/>
    <w:rsid w:val="00960A23"/>
    <w:rsid w:val="00961E4A"/>
    <w:rsid w:val="00961FDD"/>
    <w:rsid w:val="00962D9C"/>
    <w:rsid w:val="00963031"/>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BD3"/>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BF3"/>
    <w:rsid w:val="009A47C6"/>
    <w:rsid w:val="009A513F"/>
    <w:rsid w:val="009A5C87"/>
    <w:rsid w:val="009A61EB"/>
    <w:rsid w:val="009A6219"/>
    <w:rsid w:val="009A625B"/>
    <w:rsid w:val="009A6C28"/>
    <w:rsid w:val="009A7544"/>
    <w:rsid w:val="009A79ED"/>
    <w:rsid w:val="009A7C76"/>
    <w:rsid w:val="009B0B20"/>
    <w:rsid w:val="009B0EA4"/>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1E87"/>
    <w:rsid w:val="009C234C"/>
    <w:rsid w:val="009C25A8"/>
    <w:rsid w:val="009C3DB8"/>
    <w:rsid w:val="009C4C49"/>
    <w:rsid w:val="009C4E60"/>
    <w:rsid w:val="009C5513"/>
    <w:rsid w:val="009C55A7"/>
    <w:rsid w:val="009C5778"/>
    <w:rsid w:val="009C5A11"/>
    <w:rsid w:val="009C5C43"/>
    <w:rsid w:val="009C726E"/>
    <w:rsid w:val="009C7490"/>
    <w:rsid w:val="009C76CF"/>
    <w:rsid w:val="009D0114"/>
    <w:rsid w:val="009D15C8"/>
    <w:rsid w:val="009D1904"/>
    <w:rsid w:val="009D1A95"/>
    <w:rsid w:val="009D1BC8"/>
    <w:rsid w:val="009D1DBD"/>
    <w:rsid w:val="009D2D32"/>
    <w:rsid w:val="009D42BC"/>
    <w:rsid w:val="009D42D8"/>
    <w:rsid w:val="009D46BB"/>
    <w:rsid w:val="009D508B"/>
    <w:rsid w:val="009D535E"/>
    <w:rsid w:val="009D544F"/>
    <w:rsid w:val="009D5674"/>
    <w:rsid w:val="009D5AB0"/>
    <w:rsid w:val="009D6E06"/>
    <w:rsid w:val="009D711E"/>
    <w:rsid w:val="009E0115"/>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1296"/>
    <w:rsid w:val="009F170A"/>
    <w:rsid w:val="009F22BB"/>
    <w:rsid w:val="009F296B"/>
    <w:rsid w:val="009F2C02"/>
    <w:rsid w:val="009F2CE4"/>
    <w:rsid w:val="009F394B"/>
    <w:rsid w:val="009F428D"/>
    <w:rsid w:val="009F4606"/>
    <w:rsid w:val="009F5229"/>
    <w:rsid w:val="009F6602"/>
    <w:rsid w:val="009F6D79"/>
    <w:rsid w:val="009F7785"/>
    <w:rsid w:val="009F779C"/>
    <w:rsid w:val="009F7813"/>
    <w:rsid w:val="00A00397"/>
    <w:rsid w:val="00A0081D"/>
    <w:rsid w:val="00A00B8B"/>
    <w:rsid w:val="00A00B9C"/>
    <w:rsid w:val="00A00CA0"/>
    <w:rsid w:val="00A00F05"/>
    <w:rsid w:val="00A00FCD"/>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26FF"/>
    <w:rsid w:val="00A1275B"/>
    <w:rsid w:val="00A1286F"/>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0E28"/>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7A7"/>
    <w:rsid w:val="00A36B71"/>
    <w:rsid w:val="00A36C1A"/>
    <w:rsid w:val="00A37366"/>
    <w:rsid w:val="00A408C0"/>
    <w:rsid w:val="00A4191C"/>
    <w:rsid w:val="00A41E91"/>
    <w:rsid w:val="00A4200C"/>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5CD1"/>
    <w:rsid w:val="00A55D86"/>
    <w:rsid w:val="00A55EF3"/>
    <w:rsid w:val="00A57015"/>
    <w:rsid w:val="00A578DA"/>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D1"/>
    <w:rsid w:val="00A84A09"/>
    <w:rsid w:val="00A84EF7"/>
    <w:rsid w:val="00A8570F"/>
    <w:rsid w:val="00A85CC1"/>
    <w:rsid w:val="00A86500"/>
    <w:rsid w:val="00A86EDB"/>
    <w:rsid w:val="00A8733F"/>
    <w:rsid w:val="00A874AF"/>
    <w:rsid w:val="00A87618"/>
    <w:rsid w:val="00A87643"/>
    <w:rsid w:val="00A90263"/>
    <w:rsid w:val="00A9084C"/>
    <w:rsid w:val="00A90B79"/>
    <w:rsid w:val="00A90E5B"/>
    <w:rsid w:val="00A911D4"/>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2C80"/>
    <w:rsid w:val="00AC2D02"/>
    <w:rsid w:val="00AC3BAE"/>
    <w:rsid w:val="00AC42EC"/>
    <w:rsid w:val="00AC4757"/>
    <w:rsid w:val="00AC6217"/>
    <w:rsid w:val="00AC6253"/>
    <w:rsid w:val="00AC62BB"/>
    <w:rsid w:val="00AC63B8"/>
    <w:rsid w:val="00AC7038"/>
    <w:rsid w:val="00AC74FF"/>
    <w:rsid w:val="00AD00D8"/>
    <w:rsid w:val="00AD018F"/>
    <w:rsid w:val="00AD0221"/>
    <w:rsid w:val="00AD0329"/>
    <w:rsid w:val="00AD0B10"/>
    <w:rsid w:val="00AD1059"/>
    <w:rsid w:val="00AD1571"/>
    <w:rsid w:val="00AD16E5"/>
    <w:rsid w:val="00AD17B1"/>
    <w:rsid w:val="00AD19BB"/>
    <w:rsid w:val="00AD28AB"/>
    <w:rsid w:val="00AD312B"/>
    <w:rsid w:val="00AD3C1C"/>
    <w:rsid w:val="00AD3E80"/>
    <w:rsid w:val="00AD3F7C"/>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1BB"/>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8FB"/>
    <w:rsid w:val="00B113E4"/>
    <w:rsid w:val="00B11702"/>
    <w:rsid w:val="00B123E2"/>
    <w:rsid w:val="00B12772"/>
    <w:rsid w:val="00B13AA0"/>
    <w:rsid w:val="00B13CF0"/>
    <w:rsid w:val="00B13DA5"/>
    <w:rsid w:val="00B13E01"/>
    <w:rsid w:val="00B14338"/>
    <w:rsid w:val="00B14732"/>
    <w:rsid w:val="00B14EC2"/>
    <w:rsid w:val="00B14EFE"/>
    <w:rsid w:val="00B15405"/>
    <w:rsid w:val="00B156EB"/>
    <w:rsid w:val="00B15DD1"/>
    <w:rsid w:val="00B15E3B"/>
    <w:rsid w:val="00B16D70"/>
    <w:rsid w:val="00B16F1B"/>
    <w:rsid w:val="00B175B1"/>
    <w:rsid w:val="00B203F4"/>
    <w:rsid w:val="00B21ACE"/>
    <w:rsid w:val="00B2212F"/>
    <w:rsid w:val="00B22595"/>
    <w:rsid w:val="00B2331D"/>
    <w:rsid w:val="00B23B86"/>
    <w:rsid w:val="00B23DDA"/>
    <w:rsid w:val="00B23F05"/>
    <w:rsid w:val="00B24173"/>
    <w:rsid w:val="00B241FA"/>
    <w:rsid w:val="00B24923"/>
    <w:rsid w:val="00B24996"/>
    <w:rsid w:val="00B25618"/>
    <w:rsid w:val="00B25AB6"/>
    <w:rsid w:val="00B25B1A"/>
    <w:rsid w:val="00B25B70"/>
    <w:rsid w:val="00B26075"/>
    <w:rsid w:val="00B269F2"/>
    <w:rsid w:val="00B27003"/>
    <w:rsid w:val="00B276F2"/>
    <w:rsid w:val="00B27ED8"/>
    <w:rsid w:val="00B30447"/>
    <w:rsid w:val="00B309C7"/>
    <w:rsid w:val="00B31F4D"/>
    <w:rsid w:val="00B32201"/>
    <w:rsid w:val="00B33710"/>
    <w:rsid w:val="00B3393C"/>
    <w:rsid w:val="00B34192"/>
    <w:rsid w:val="00B342A6"/>
    <w:rsid w:val="00B34C39"/>
    <w:rsid w:val="00B35EE7"/>
    <w:rsid w:val="00B35F11"/>
    <w:rsid w:val="00B37109"/>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A70"/>
    <w:rsid w:val="00B62002"/>
    <w:rsid w:val="00B634AF"/>
    <w:rsid w:val="00B639E3"/>
    <w:rsid w:val="00B63BC1"/>
    <w:rsid w:val="00B63BF3"/>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368"/>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5F2"/>
    <w:rsid w:val="00BA1BFB"/>
    <w:rsid w:val="00BA1DD5"/>
    <w:rsid w:val="00BA2214"/>
    <w:rsid w:val="00BA2A03"/>
    <w:rsid w:val="00BA3AC5"/>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231F"/>
    <w:rsid w:val="00BB233B"/>
    <w:rsid w:val="00BB2971"/>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CE4"/>
    <w:rsid w:val="00BC6841"/>
    <w:rsid w:val="00BC7654"/>
    <w:rsid w:val="00BC7A6F"/>
    <w:rsid w:val="00BC7E24"/>
    <w:rsid w:val="00BD09D3"/>
    <w:rsid w:val="00BD10F7"/>
    <w:rsid w:val="00BD1EAC"/>
    <w:rsid w:val="00BD26CD"/>
    <w:rsid w:val="00BD3C32"/>
    <w:rsid w:val="00BD451C"/>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BD1"/>
    <w:rsid w:val="00BE0E80"/>
    <w:rsid w:val="00BE0F24"/>
    <w:rsid w:val="00BE1743"/>
    <w:rsid w:val="00BE1A09"/>
    <w:rsid w:val="00BE377E"/>
    <w:rsid w:val="00BE3AB8"/>
    <w:rsid w:val="00BE4F63"/>
    <w:rsid w:val="00BE514D"/>
    <w:rsid w:val="00BE5323"/>
    <w:rsid w:val="00BE591E"/>
    <w:rsid w:val="00BE62FA"/>
    <w:rsid w:val="00BE77DE"/>
    <w:rsid w:val="00BE7BA9"/>
    <w:rsid w:val="00BF04BF"/>
    <w:rsid w:val="00BF059F"/>
    <w:rsid w:val="00BF05F8"/>
    <w:rsid w:val="00BF129D"/>
    <w:rsid w:val="00BF17F6"/>
    <w:rsid w:val="00BF2C0A"/>
    <w:rsid w:val="00BF2E76"/>
    <w:rsid w:val="00BF362A"/>
    <w:rsid w:val="00BF3A2F"/>
    <w:rsid w:val="00BF3E96"/>
    <w:rsid w:val="00BF40F4"/>
    <w:rsid w:val="00BF532F"/>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3B0"/>
    <w:rsid w:val="00C0584E"/>
    <w:rsid w:val="00C05937"/>
    <w:rsid w:val="00C059AE"/>
    <w:rsid w:val="00C05B21"/>
    <w:rsid w:val="00C06331"/>
    <w:rsid w:val="00C0643D"/>
    <w:rsid w:val="00C06B1F"/>
    <w:rsid w:val="00C06E50"/>
    <w:rsid w:val="00C06FB5"/>
    <w:rsid w:val="00C07FC9"/>
    <w:rsid w:val="00C10B31"/>
    <w:rsid w:val="00C11A85"/>
    <w:rsid w:val="00C12380"/>
    <w:rsid w:val="00C12A12"/>
    <w:rsid w:val="00C12BAD"/>
    <w:rsid w:val="00C13497"/>
    <w:rsid w:val="00C13AA0"/>
    <w:rsid w:val="00C14605"/>
    <w:rsid w:val="00C147E3"/>
    <w:rsid w:val="00C148E8"/>
    <w:rsid w:val="00C1496E"/>
    <w:rsid w:val="00C14F87"/>
    <w:rsid w:val="00C152F4"/>
    <w:rsid w:val="00C16102"/>
    <w:rsid w:val="00C163AD"/>
    <w:rsid w:val="00C167C4"/>
    <w:rsid w:val="00C167F5"/>
    <w:rsid w:val="00C168C2"/>
    <w:rsid w:val="00C176F4"/>
    <w:rsid w:val="00C177DB"/>
    <w:rsid w:val="00C17920"/>
    <w:rsid w:val="00C17D64"/>
    <w:rsid w:val="00C17FBF"/>
    <w:rsid w:val="00C17FCF"/>
    <w:rsid w:val="00C20AD0"/>
    <w:rsid w:val="00C20DEE"/>
    <w:rsid w:val="00C2180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3B32"/>
    <w:rsid w:val="00C3416D"/>
    <w:rsid w:val="00C347F9"/>
    <w:rsid w:val="00C34A01"/>
    <w:rsid w:val="00C34F89"/>
    <w:rsid w:val="00C355D3"/>
    <w:rsid w:val="00C357F5"/>
    <w:rsid w:val="00C35B22"/>
    <w:rsid w:val="00C35BDC"/>
    <w:rsid w:val="00C369BE"/>
    <w:rsid w:val="00C36B7A"/>
    <w:rsid w:val="00C37226"/>
    <w:rsid w:val="00C37DA1"/>
    <w:rsid w:val="00C40275"/>
    <w:rsid w:val="00C408CB"/>
    <w:rsid w:val="00C40A6C"/>
    <w:rsid w:val="00C40A8A"/>
    <w:rsid w:val="00C41ADD"/>
    <w:rsid w:val="00C41C38"/>
    <w:rsid w:val="00C421AC"/>
    <w:rsid w:val="00C42402"/>
    <w:rsid w:val="00C42B03"/>
    <w:rsid w:val="00C431F1"/>
    <w:rsid w:val="00C433FB"/>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6100"/>
    <w:rsid w:val="00C56400"/>
    <w:rsid w:val="00C5699A"/>
    <w:rsid w:val="00C5729B"/>
    <w:rsid w:val="00C57554"/>
    <w:rsid w:val="00C60255"/>
    <w:rsid w:val="00C60684"/>
    <w:rsid w:val="00C60EF4"/>
    <w:rsid w:val="00C61452"/>
    <w:rsid w:val="00C61A03"/>
    <w:rsid w:val="00C61E31"/>
    <w:rsid w:val="00C61FB6"/>
    <w:rsid w:val="00C62029"/>
    <w:rsid w:val="00C62216"/>
    <w:rsid w:val="00C623D9"/>
    <w:rsid w:val="00C625F0"/>
    <w:rsid w:val="00C62FDB"/>
    <w:rsid w:val="00C632D0"/>
    <w:rsid w:val="00C63782"/>
    <w:rsid w:val="00C63F63"/>
    <w:rsid w:val="00C64141"/>
    <w:rsid w:val="00C64D3D"/>
    <w:rsid w:val="00C654E5"/>
    <w:rsid w:val="00C656FF"/>
    <w:rsid w:val="00C6573C"/>
    <w:rsid w:val="00C65BED"/>
    <w:rsid w:val="00C65D71"/>
    <w:rsid w:val="00C662AC"/>
    <w:rsid w:val="00C6648A"/>
    <w:rsid w:val="00C66909"/>
    <w:rsid w:val="00C66D0D"/>
    <w:rsid w:val="00C66FEA"/>
    <w:rsid w:val="00C67650"/>
    <w:rsid w:val="00C67934"/>
    <w:rsid w:val="00C67B66"/>
    <w:rsid w:val="00C67E03"/>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473"/>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4216"/>
    <w:rsid w:val="00C94555"/>
    <w:rsid w:val="00C94770"/>
    <w:rsid w:val="00C948BC"/>
    <w:rsid w:val="00C95693"/>
    <w:rsid w:val="00C95BA9"/>
    <w:rsid w:val="00C95DD1"/>
    <w:rsid w:val="00C96530"/>
    <w:rsid w:val="00C97710"/>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35E"/>
    <w:rsid w:val="00CA64D2"/>
    <w:rsid w:val="00CA6857"/>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1AF"/>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2AE"/>
    <w:rsid w:val="00CD0527"/>
    <w:rsid w:val="00CD05EA"/>
    <w:rsid w:val="00CD0C2D"/>
    <w:rsid w:val="00CD120B"/>
    <w:rsid w:val="00CD2158"/>
    <w:rsid w:val="00CD28DA"/>
    <w:rsid w:val="00CD2BCF"/>
    <w:rsid w:val="00CD3180"/>
    <w:rsid w:val="00CD36AD"/>
    <w:rsid w:val="00CD3739"/>
    <w:rsid w:val="00CD381D"/>
    <w:rsid w:val="00CD41CA"/>
    <w:rsid w:val="00CD44A4"/>
    <w:rsid w:val="00CD4614"/>
    <w:rsid w:val="00CD4BDA"/>
    <w:rsid w:val="00CD51CD"/>
    <w:rsid w:val="00CD59D9"/>
    <w:rsid w:val="00CD5BB1"/>
    <w:rsid w:val="00CD6353"/>
    <w:rsid w:val="00CD6684"/>
    <w:rsid w:val="00CD6C69"/>
    <w:rsid w:val="00CD744D"/>
    <w:rsid w:val="00CE22E2"/>
    <w:rsid w:val="00CE241C"/>
    <w:rsid w:val="00CE2F70"/>
    <w:rsid w:val="00CE33C9"/>
    <w:rsid w:val="00CE49CE"/>
    <w:rsid w:val="00CE4A85"/>
    <w:rsid w:val="00CE53F7"/>
    <w:rsid w:val="00CE5EFF"/>
    <w:rsid w:val="00CE656D"/>
    <w:rsid w:val="00CE70B1"/>
    <w:rsid w:val="00CE7752"/>
    <w:rsid w:val="00CE7874"/>
    <w:rsid w:val="00CF0CD2"/>
    <w:rsid w:val="00CF0EDF"/>
    <w:rsid w:val="00CF216F"/>
    <w:rsid w:val="00CF2514"/>
    <w:rsid w:val="00CF2879"/>
    <w:rsid w:val="00CF2D24"/>
    <w:rsid w:val="00CF378F"/>
    <w:rsid w:val="00CF38D5"/>
    <w:rsid w:val="00CF3A36"/>
    <w:rsid w:val="00CF3E90"/>
    <w:rsid w:val="00CF400E"/>
    <w:rsid w:val="00CF4210"/>
    <w:rsid w:val="00CF5287"/>
    <w:rsid w:val="00CF5EB8"/>
    <w:rsid w:val="00CF635C"/>
    <w:rsid w:val="00CF6C09"/>
    <w:rsid w:val="00D006A0"/>
    <w:rsid w:val="00D0089F"/>
    <w:rsid w:val="00D010F0"/>
    <w:rsid w:val="00D015A9"/>
    <w:rsid w:val="00D0162C"/>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3C5"/>
    <w:rsid w:val="00D17598"/>
    <w:rsid w:val="00D17893"/>
    <w:rsid w:val="00D17E20"/>
    <w:rsid w:val="00D209EE"/>
    <w:rsid w:val="00D210F2"/>
    <w:rsid w:val="00D2194C"/>
    <w:rsid w:val="00D21F2D"/>
    <w:rsid w:val="00D227FD"/>
    <w:rsid w:val="00D228AC"/>
    <w:rsid w:val="00D2330C"/>
    <w:rsid w:val="00D23615"/>
    <w:rsid w:val="00D23A17"/>
    <w:rsid w:val="00D23C25"/>
    <w:rsid w:val="00D23D50"/>
    <w:rsid w:val="00D24185"/>
    <w:rsid w:val="00D24AB9"/>
    <w:rsid w:val="00D24BD3"/>
    <w:rsid w:val="00D25B2F"/>
    <w:rsid w:val="00D2612C"/>
    <w:rsid w:val="00D267E5"/>
    <w:rsid w:val="00D26A6F"/>
    <w:rsid w:val="00D26F90"/>
    <w:rsid w:val="00D27618"/>
    <w:rsid w:val="00D278CB"/>
    <w:rsid w:val="00D27B62"/>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41EA"/>
    <w:rsid w:val="00D453D3"/>
    <w:rsid w:val="00D45904"/>
    <w:rsid w:val="00D45BF0"/>
    <w:rsid w:val="00D45D28"/>
    <w:rsid w:val="00D46582"/>
    <w:rsid w:val="00D46A7C"/>
    <w:rsid w:val="00D46AB6"/>
    <w:rsid w:val="00D46DAE"/>
    <w:rsid w:val="00D47148"/>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988"/>
    <w:rsid w:val="00D569C5"/>
    <w:rsid w:val="00D56B79"/>
    <w:rsid w:val="00D57402"/>
    <w:rsid w:val="00D57721"/>
    <w:rsid w:val="00D577A5"/>
    <w:rsid w:val="00D577FD"/>
    <w:rsid w:val="00D57949"/>
    <w:rsid w:val="00D57BC7"/>
    <w:rsid w:val="00D57E2B"/>
    <w:rsid w:val="00D610A7"/>
    <w:rsid w:val="00D616DA"/>
    <w:rsid w:val="00D61B38"/>
    <w:rsid w:val="00D61C94"/>
    <w:rsid w:val="00D63620"/>
    <w:rsid w:val="00D6366F"/>
    <w:rsid w:val="00D636F9"/>
    <w:rsid w:val="00D6394B"/>
    <w:rsid w:val="00D6399F"/>
    <w:rsid w:val="00D63F5F"/>
    <w:rsid w:val="00D64041"/>
    <w:rsid w:val="00D70502"/>
    <w:rsid w:val="00D70B90"/>
    <w:rsid w:val="00D70E84"/>
    <w:rsid w:val="00D724AB"/>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804EF"/>
    <w:rsid w:val="00D815C6"/>
    <w:rsid w:val="00D81BB8"/>
    <w:rsid w:val="00D81EC5"/>
    <w:rsid w:val="00D81FFD"/>
    <w:rsid w:val="00D8346F"/>
    <w:rsid w:val="00D83A35"/>
    <w:rsid w:val="00D85311"/>
    <w:rsid w:val="00D853A7"/>
    <w:rsid w:val="00D854B3"/>
    <w:rsid w:val="00D85A68"/>
    <w:rsid w:val="00D86224"/>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443"/>
    <w:rsid w:val="00D9747B"/>
    <w:rsid w:val="00D97AD0"/>
    <w:rsid w:val="00D97C04"/>
    <w:rsid w:val="00D97D4E"/>
    <w:rsid w:val="00D97F50"/>
    <w:rsid w:val="00D97F53"/>
    <w:rsid w:val="00DA03CB"/>
    <w:rsid w:val="00DA04B2"/>
    <w:rsid w:val="00DA0A98"/>
    <w:rsid w:val="00DA1594"/>
    <w:rsid w:val="00DA1C6C"/>
    <w:rsid w:val="00DA2E78"/>
    <w:rsid w:val="00DA3109"/>
    <w:rsid w:val="00DA33E8"/>
    <w:rsid w:val="00DA3B05"/>
    <w:rsid w:val="00DA3F8E"/>
    <w:rsid w:val="00DA4942"/>
    <w:rsid w:val="00DA4E31"/>
    <w:rsid w:val="00DA5F89"/>
    <w:rsid w:val="00DA5F8E"/>
    <w:rsid w:val="00DA6084"/>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5016"/>
    <w:rsid w:val="00DB5922"/>
    <w:rsid w:val="00DB5935"/>
    <w:rsid w:val="00DB6C67"/>
    <w:rsid w:val="00DB7124"/>
    <w:rsid w:val="00DB7F0E"/>
    <w:rsid w:val="00DB7F92"/>
    <w:rsid w:val="00DC00A1"/>
    <w:rsid w:val="00DC077E"/>
    <w:rsid w:val="00DC0A05"/>
    <w:rsid w:val="00DC0B96"/>
    <w:rsid w:val="00DC128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5DB"/>
    <w:rsid w:val="00DD5817"/>
    <w:rsid w:val="00DD59E2"/>
    <w:rsid w:val="00DD5DE4"/>
    <w:rsid w:val="00DD6202"/>
    <w:rsid w:val="00DD6829"/>
    <w:rsid w:val="00DD7D41"/>
    <w:rsid w:val="00DE0864"/>
    <w:rsid w:val="00DE08F4"/>
    <w:rsid w:val="00DE0B91"/>
    <w:rsid w:val="00DE0C6F"/>
    <w:rsid w:val="00DE0C77"/>
    <w:rsid w:val="00DE1BBA"/>
    <w:rsid w:val="00DE2210"/>
    <w:rsid w:val="00DE2C8D"/>
    <w:rsid w:val="00DE2DDC"/>
    <w:rsid w:val="00DE3056"/>
    <w:rsid w:val="00DE3596"/>
    <w:rsid w:val="00DE37A1"/>
    <w:rsid w:val="00DE3F1D"/>
    <w:rsid w:val="00DE4209"/>
    <w:rsid w:val="00DE42DE"/>
    <w:rsid w:val="00DE4739"/>
    <w:rsid w:val="00DE4AD5"/>
    <w:rsid w:val="00DE5227"/>
    <w:rsid w:val="00DE5242"/>
    <w:rsid w:val="00DE55C3"/>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6CA0"/>
    <w:rsid w:val="00DF73EF"/>
    <w:rsid w:val="00DF74BB"/>
    <w:rsid w:val="00DF78ED"/>
    <w:rsid w:val="00E00F64"/>
    <w:rsid w:val="00E012D4"/>
    <w:rsid w:val="00E01529"/>
    <w:rsid w:val="00E0284D"/>
    <w:rsid w:val="00E02CF1"/>
    <w:rsid w:val="00E02E37"/>
    <w:rsid w:val="00E02EC4"/>
    <w:rsid w:val="00E02F9E"/>
    <w:rsid w:val="00E030B6"/>
    <w:rsid w:val="00E03993"/>
    <w:rsid w:val="00E03F66"/>
    <w:rsid w:val="00E04139"/>
    <w:rsid w:val="00E0418A"/>
    <w:rsid w:val="00E042B4"/>
    <w:rsid w:val="00E047CA"/>
    <w:rsid w:val="00E04AB2"/>
    <w:rsid w:val="00E04E77"/>
    <w:rsid w:val="00E05379"/>
    <w:rsid w:val="00E05A0F"/>
    <w:rsid w:val="00E05BC3"/>
    <w:rsid w:val="00E0632F"/>
    <w:rsid w:val="00E06A64"/>
    <w:rsid w:val="00E07277"/>
    <w:rsid w:val="00E073EE"/>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FD0"/>
    <w:rsid w:val="00E3501F"/>
    <w:rsid w:val="00E35BD8"/>
    <w:rsid w:val="00E35C46"/>
    <w:rsid w:val="00E35C6E"/>
    <w:rsid w:val="00E35D29"/>
    <w:rsid w:val="00E36287"/>
    <w:rsid w:val="00E36596"/>
    <w:rsid w:val="00E369A2"/>
    <w:rsid w:val="00E374DA"/>
    <w:rsid w:val="00E376BC"/>
    <w:rsid w:val="00E37B9A"/>
    <w:rsid w:val="00E37CC7"/>
    <w:rsid w:val="00E37FD2"/>
    <w:rsid w:val="00E40D09"/>
    <w:rsid w:val="00E41E05"/>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552"/>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9B5"/>
    <w:rsid w:val="00E72AD9"/>
    <w:rsid w:val="00E737FA"/>
    <w:rsid w:val="00E73D3A"/>
    <w:rsid w:val="00E7414D"/>
    <w:rsid w:val="00E7501F"/>
    <w:rsid w:val="00E754EF"/>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8BB"/>
    <w:rsid w:val="00EB6B44"/>
    <w:rsid w:val="00EB73A6"/>
    <w:rsid w:val="00EB780B"/>
    <w:rsid w:val="00EB7A40"/>
    <w:rsid w:val="00EC0DFD"/>
    <w:rsid w:val="00EC165D"/>
    <w:rsid w:val="00EC2826"/>
    <w:rsid w:val="00EC2B97"/>
    <w:rsid w:val="00EC2DDD"/>
    <w:rsid w:val="00EC3472"/>
    <w:rsid w:val="00EC3E7F"/>
    <w:rsid w:val="00EC3FF4"/>
    <w:rsid w:val="00EC4B55"/>
    <w:rsid w:val="00EC5800"/>
    <w:rsid w:val="00EC5A02"/>
    <w:rsid w:val="00EC5E1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703E"/>
    <w:rsid w:val="00EE77C4"/>
    <w:rsid w:val="00EF0A2E"/>
    <w:rsid w:val="00EF0CF7"/>
    <w:rsid w:val="00EF1451"/>
    <w:rsid w:val="00EF1518"/>
    <w:rsid w:val="00EF1F1A"/>
    <w:rsid w:val="00EF2791"/>
    <w:rsid w:val="00EF293B"/>
    <w:rsid w:val="00EF320D"/>
    <w:rsid w:val="00EF36B1"/>
    <w:rsid w:val="00EF3C30"/>
    <w:rsid w:val="00EF47BF"/>
    <w:rsid w:val="00EF4822"/>
    <w:rsid w:val="00EF5109"/>
    <w:rsid w:val="00EF602B"/>
    <w:rsid w:val="00EF63C5"/>
    <w:rsid w:val="00EF63EA"/>
    <w:rsid w:val="00EF6AA4"/>
    <w:rsid w:val="00EF71B0"/>
    <w:rsid w:val="00EF72E4"/>
    <w:rsid w:val="00EF764E"/>
    <w:rsid w:val="00EF7CAD"/>
    <w:rsid w:val="00F000EA"/>
    <w:rsid w:val="00F008FD"/>
    <w:rsid w:val="00F00E8E"/>
    <w:rsid w:val="00F01B00"/>
    <w:rsid w:val="00F02383"/>
    <w:rsid w:val="00F0280B"/>
    <w:rsid w:val="00F03408"/>
    <w:rsid w:val="00F037DC"/>
    <w:rsid w:val="00F03F21"/>
    <w:rsid w:val="00F04B8D"/>
    <w:rsid w:val="00F04BD2"/>
    <w:rsid w:val="00F04D06"/>
    <w:rsid w:val="00F064EB"/>
    <w:rsid w:val="00F06868"/>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4946"/>
    <w:rsid w:val="00F14EBD"/>
    <w:rsid w:val="00F15402"/>
    <w:rsid w:val="00F156F2"/>
    <w:rsid w:val="00F15D63"/>
    <w:rsid w:val="00F161D3"/>
    <w:rsid w:val="00F16618"/>
    <w:rsid w:val="00F167D1"/>
    <w:rsid w:val="00F175B2"/>
    <w:rsid w:val="00F2045F"/>
    <w:rsid w:val="00F20A39"/>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0DB"/>
    <w:rsid w:val="00F56299"/>
    <w:rsid w:val="00F56E7E"/>
    <w:rsid w:val="00F57258"/>
    <w:rsid w:val="00F57AEB"/>
    <w:rsid w:val="00F57C32"/>
    <w:rsid w:val="00F60770"/>
    <w:rsid w:val="00F6154D"/>
    <w:rsid w:val="00F61B41"/>
    <w:rsid w:val="00F62207"/>
    <w:rsid w:val="00F62CD6"/>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F9"/>
    <w:rsid w:val="00F756F5"/>
    <w:rsid w:val="00F75990"/>
    <w:rsid w:val="00F7703E"/>
    <w:rsid w:val="00F801C6"/>
    <w:rsid w:val="00F80349"/>
    <w:rsid w:val="00F8038D"/>
    <w:rsid w:val="00F80A5B"/>
    <w:rsid w:val="00F8101E"/>
    <w:rsid w:val="00F810D2"/>
    <w:rsid w:val="00F812C5"/>
    <w:rsid w:val="00F8182A"/>
    <w:rsid w:val="00F81C2A"/>
    <w:rsid w:val="00F82EFE"/>
    <w:rsid w:val="00F83332"/>
    <w:rsid w:val="00F83BFB"/>
    <w:rsid w:val="00F8453D"/>
    <w:rsid w:val="00F84D0A"/>
    <w:rsid w:val="00F8531F"/>
    <w:rsid w:val="00F8575D"/>
    <w:rsid w:val="00F85A88"/>
    <w:rsid w:val="00F85EBB"/>
    <w:rsid w:val="00F86506"/>
    <w:rsid w:val="00F871E5"/>
    <w:rsid w:val="00F879C3"/>
    <w:rsid w:val="00F90705"/>
    <w:rsid w:val="00F91180"/>
    <w:rsid w:val="00F911CB"/>
    <w:rsid w:val="00F91513"/>
    <w:rsid w:val="00F91531"/>
    <w:rsid w:val="00F9182C"/>
    <w:rsid w:val="00F92118"/>
    <w:rsid w:val="00F921F8"/>
    <w:rsid w:val="00F9230B"/>
    <w:rsid w:val="00F9245F"/>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59A"/>
    <w:rsid w:val="00FD2AFF"/>
    <w:rsid w:val="00FD2E82"/>
    <w:rsid w:val="00FD3996"/>
    <w:rsid w:val="00FD3C6F"/>
    <w:rsid w:val="00FD41E0"/>
    <w:rsid w:val="00FD5260"/>
    <w:rsid w:val="00FD547D"/>
    <w:rsid w:val="00FD55DF"/>
    <w:rsid w:val="00FD578F"/>
    <w:rsid w:val="00FD5D36"/>
    <w:rsid w:val="00FD625E"/>
    <w:rsid w:val="00FD6370"/>
    <w:rsid w:val="00FD7074"/>
    <w:rsid w:val="00FD7285"/>
    <w:rsid w:val="00FD7C81"/>
    <w:rsid w:val="00FD7DEF"/>
    <w:rsid w:val="00FD7F0D"/>
    <w:rsid w:val="00FE08B9"/>
    <w:rsid w:val="00FE0CBC"/>
    <w:rsid w:val="00FE31C6"/>
    <w:rsid w:val="00FE5B68"/>
    <w:rsid w:val="00FE5CDD"/>
    <w:rsid w:val="00FE6129"/>
    <w:rsid w:val="00FE6DB1"/>
    <w:rsid w:val="00FE7A5C"/>
    <w:rsid w:val="00FE7B2D"/>
    <w:rsid w:val="00FF0164"/>
    <w:rsid w:val="00FF04E0"/>
    <w:rsid w:val="00FF07CB"/>
    <w:rsid w:val="00FF0AD9"/>
    <w:rsid w:val="00FF11DA"/>
    <w:rsid w:val="00FF16E9"/>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62FB"/>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B0A471"/>
  <w15:docId w15:val="{565B37BB-BC0D-407F-851C-450274AD5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18B"/>
    <w:pPr>
      <w:widowControl w:val="0"/>
      <w:spacing w:line="240" w:lineRule="atLeast"/>
    </w:pPr>
    <w:rPr>
      <w:rFonts w:ascii="Verdana" w:eastAsia="PMingLiU" w:hAnsi="Verdana"/>
    </w:rPr>
  </w:style>
  <w:style w:type="paragraph" w:styleId="Heading1">
    <w:name w:val="heading 1"/>
    <w:aliases w:val="Heading 1 Char Char Char,Section,chaptertext,Heading1,Heading 1a,Heading"/>
    <w:basedOn w:val="Normal"/>
    <w:next w:val="Normal"/>
    <w:link w:val="Heading1Char"/>
    <w:qFormat/>
    <w:rsid w:val="0007218B"/>
    <w:pPr>
      <w:keepNext/>
      <w:spacing w:before="120" w:after="60"/>
      <w:outlineLvl w:val="0"/>
    </w:pPr>
    <w:rPr>
      <w:rFonts w:eastAsia="Times New Roman"/>
      <w:b/>
      <w:sz w:val="24"/>
    </w:rPr>
  </w:style>
  <w:style w:type="paragraph" w:styleId="Heading2">
    <w:name w:val="heading 2"/>
    <w:aliases w:val="Heading 2a,Heading 2 Hidden,H2,h2,2m,Opodo H2"/>
    <w:basedOn w:val="Heading1"/>
    <w:next w:val="Normal"/>
    <w:link w:val="Heading2Char"/>
    <w:qFormat/>
    <w:rsid w:val="0007218B"/>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h3,3m,H3,Head 3,Opodo H3"/>
    <w:basedOn w:val="Heading1"/>
    <w:next w:val="Normal"/>
    <w:link w:val="Heading3Char"/>
    <w:qFormat/>
    <w:rsid w:val="0007218B"/>
    <w:pPr>
      <w:outlineLvl w:val="2"/>
    </w:pPr>
    <w:rPr>
      <w:b w:val="0"/>
      <w:i/>
      <w:sz w:val="20"/>
    </w:rPr>
  </w:style>
  <w:style w:type="paragraph" w:styleId="Heading4">
    <w:name w:val="heading 4"/>
    <w:aliases w:val="Heading 4a,H4"/>
    <w:basedOn w:val="Heading1"/>
    <w:next w:val="Normal"/>
    <w:link w:val="Heading4Char"/>
    <w:qFormat/>
    <w:rsid w:val="0007218B"/>
    <w:pPr>
      <w:outlineLvl w:val="3"/>
    </w:pPr>
    <w:rPr>
      <w:rFonts w:ascii="Arial" w:hAnsi="Arial"/>
      <w:b w:val="0"/>
      <w:sz w:val="20"/>
    </w:rPr>
  </w:style>
  <w:style w:type="paragraph" w:styleId="Heading5">
    <w:name w:val="heading 5"/>
    <w:aliases w:val="Heading 5a"/>
    <w:basedOn w:val="Normal"/>
    <w:next w:val="Normal"/>
    <w:link w:val="Heading5Char"/>
    <w:qFormat/>
    <w:rsid w:val="0007218B"/>
    <w:pPr>
      <w:spacing w:before="240" w:after="60"/>
      <w:outlineLvl w:val="4"/>
    </w:pPr>
    <w:rPr>
      <w:rFonts w:eastAsia="Times New Roman"/>
    </w:rPr>
  </w:style>
  <w:style w:type="paragraph" w:styleId="Heading6">
    <w:name w:val="heading 6"/>
    <w:aliases w:val="Heading 6a"/>
    <w:basedOn w:val="Normal"/>
    <w:next w:val="Normal"/>
    <w:link w:val="Heading6Char"/>
    <w:uiPriority w:val="9"/>
    <w:qFormat/>
    <w:rsid w:val="0007218B"/>
    <w:pPr>
      <w:spacing w:before="240" w:after="60"/>
      <w:outlineLvl w:val="5"/>
    </w:pPr>
    <w:rPr>
      <w:rFonts w:ascii="Calibri" w:eastAsia="Times New Roman" w:hAnsi="Calibri"/>
      <w:b/>
      <w:bCs/>
    </w:rPr>
  </w:style>
  <w:style w:type="paragraph" w:styleId="Heading7">
    <w:name w:val="heading 7"/>
    <w:aliases w:val="Heading 7a"/>
    <w:basedOn w:val="Normal"/>
    <w:next w:val="Normal"/>
    <w:link w:val="Heading7Char"/>
    <w:qFormat/>
    <w:rsid w:val="0007218B"/>
    <w:pPr>
      <w:spacing w:before="240" w:after="60"/>
      <w:outlineLvl w:val="6"/>
    </w:pPr>
    <w:rPr>
      <w:rFonts w:ascii="Calibri" w:eastAsia="Times New Roman" w:hAnsi="Calibri"/>
      <w:sz w:val="24"/>
      <w:szCs w:val="24"/>
    </w:rPr>
  </w:style>
  <w:style w:type="paragraph" w:styleId="Heading8">
    <w:name w:val="heading 8"/>
    <w:aliases w:val="Heading 8a"/>
    <w:basedOn w:val="Normal"/>
    <w:next w:val="Normal"/>
    <w:link w:val="Heading8Char"/>
    <w:qFormat/>
    <w:rsid w:val="0007218B"/>
    <w:pPr>
      <w:spacing w:before="240" w:after="60"/>
      <w:outlineLvl w:val="7"/>
    </w:pPr>
    <w:rPr>
      <w:rFonts w:ascii="Calibri" w:eastAsia="Times New Roman" w:hAnsi="Calibri"/>
      <w:i/>
      <w:iCs/>
      <w:sz w:val="24"/>
      <w:szCs w:val="24"/>
    </w:rPr>
  </w:style>
  <w:style w:type="paragraph" w:styleId="Heading9">
    <w:name w:val="heading 9"/>
    <w:aliases w:val="Heading 9a"/>
    <w:basedOn w:val="Normal"/>
    <w:next w:val="Normal"/>
    <w:link w:val="Heading9Char"/>
    <w:qFormat/>
    <w:rsid w:val="0007218B"/>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Heading Char"/>
    <w:link w:val="Heading1"/>
    <w:uiPriority w:val="99"/>
    <w:locked/>
    <w:rsid w:val="0007218B"/>
    <w:rPr>
      <w:rFonts w:ascii="Verdana" w:hAnsi="Verdana"/>
      <w:b/>
      <w:sz w:val="24"/>
    </w:rPr>
  </w:style>
  <w:style w:type="character" w:customStyle="1" w:styleId="Heading2Char">
    <w:name w:val="Heading 2 Char"/>
    <w:aliases w:val="Heading 2a Char,Heading 2 Hidden Char,H2 Char,h2 Char,2m Char,Opodo H2 Char"/>
    <w:link w:val="Heading2"/>
    <w:uiPriority w:val="99"/>
    <w:locked/>
    <w:rsid w:val="0007218B"/>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h3 Char,3m Char,H3 Char,Head 3 Char,Opodo H3 Char"/>
    <w:link w:val="Heading3"/>
    <w:locked/>
    <w:rsid w:val="0007218B"/>
    <w:rPr>
      <w:rFonts w:ascii="Verdana" w:hAnsi="Verdana"/>
      <w:i/>
    </w:rPr>
  </w:style>
  <w:style w:type="character" w:customStyle="1" w:styleId="Heading4Char">
    <w:name w:val="Heading 4 Char"/>
    <w:aliases w:val="Heading 4a Char,H4 Char"/>
    <w:link w:val="Heading4"/>
    <w:locked/>
    <w:rsid w:val="0007218B"/>
    <w:rPr>
      <w:rFonts w:ascii="Arial" w:hAnsi="Arial"/>
    </w:rPr>
  </w:style>
  <w:style w:type="character" w:customStyle="1" w:styleId="Heading5Char">
    <w:name w:val="Heading 5 Char"/>
    <w:aliases w:val="Heading 5a Char"/>
    <w:link w:val="Heading5"/>
    <w:uiPriority w:val="99"/>
    <w:locked/>
    <w:rsid w:val="0007218B"/>
    <w:rPr>
      <w:rFonts w:ascii="Verdana" w:hAnsi="Verdana"/>
    </w:rPr>
  </w:style>
  <w:style w:type="character" w:customStyle="1" w:styleId="Heading6Char">
    <w:name w:val="Heading 6 Char"/>
    <w:aliases w:val="Heading 6a Char"/>
    <w:link w:val="Heading6"/>
    <w:uiPriority w:val="9"/>
    <w:rsid w:val="0007218B"/>
    <w:rPr>
      <w:rFonts w:ascii="Calibri" w:hAnsi="Calibri"/>
      <w:b/>
      <w:bCs/>
    </w:rPr>
  </w:style>
  <w:style w:type="character" w:customStyle="1" w:styleId="Heading7Char">
    <w:name w:val="Heading 7 Char"/>
    <w:aliases w:val="Heading 7a Char"/>
    <w:link w:val="Heading7"/>
    <w:uiPriority w:val="9"/>
    <w:rsid w:val="0007218B"/>
    <w:rPr>
      <w:rFonts w:ascii="Calibri" w:hAnsi="Calibri"/>
      <w:sz w:val="24"/>
      <w:szCs w:val="24"/>
    </w:rPr>
  </w:style>
  <w:style w:type="character" w:customStyle="1" w:styleId="Heading8Char">
    <w:name w:val="Heading 8 Char"/>
    <w:aliases w:val="Heading 8a Char"/>
    <w:link w:val="Heading8"/>
    <w:uiPriority w:val="9"/>
    <w:rsid w:val="0007218B"/>
    <w:rPr>
      <w:rFonts w:ascii="Calibri" w:hAnsi="Calibri"/>
      <w:i/>
      <w:iCs/>
      <w:sz w:val="24"/>
      <w:szCs w:val="24"/>
    </w:rPr>
  </w:style>
  <w:style w:type="character" w:customStyle="1" w:styleId="Heading9Char">
    <w:name w:val="Heading 9 Char"/>
    <w:aliases w:val="Heading 9a Char"/>
    <w:link w:val="Heading9"/>
    <w:uiPriority w:val="9"/>
    <w:rsid w:val="0007218B"/>
    <w:rPr>
      <w:rFonts w:ascii="Cambria" w:hAnsi="Cambria"/>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07218B"/>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uiPriority w:val="10"/>
    <w:qFormat/>
    <w:rsid w:val="0007218B"/>
    <w:pPr>
      <w:spacing w:line="240" w:lineRule="auto"/>
      <w:jc w:val="center"/>
    </w:pPr>
    <w:rPr>
      <w:rFonts w:ascii="Cambria" w:eastAsia="Times New Roman" w:hAnsi="Cambria"/>
      <w:b/>
      <w:bCs/>
      <w:kern w:val="28"/>
      <w:sz w:val="32"/>
      <w:szCs w:val="32"/>
    </w:rPr>
  </w:style>
  <w:style w:type="character" w:customStyle="1" w:styleId="TitleChar">
    <w:name w:val="Title Char"/>
    <w:link w:val="Title"/>
    <w:uiPriority w:val="10"/>
    <w:rsid w:val="0007218B"/>
    <w:rPr>
      <w:rFonts w:ascii="Cambria" w:hAnsi="Cambria"/>
      <w:b/>
      <w:bCs/>
      <w:kern w:val="28"/>
      <w:sz w:val="32"/>
      <w:szCs w:val="32"/>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11"/>
    <w:qFormat/>
    <w:rsid w:val="0007218B"/>
    <w:pPr>
      <w:spacing w:after="60"/>
      <w:jc w:val="center"/>
    </w:pPr>
    <w:rPr>
      <w:rFonts w:ascii="Cambria" w:eastAsia="Times New Roman" w:hAnsi="Cambria"/>
      <w:sz w:val="24"/>
      <w:szCs w:val="24"/>
    </w:rPr>
  </w:style>
  <w:style w:type="character" w:customStyle="1" w:styleId="SubtitleChar">
    <w:name w:val="Subtitle Char"/>
    <w:link w:val="Subtitle"/>
    <w:uiPriority w:val="11"/>
    <w:rsid w:val="0007218B"/>
    <w:rPr>
      <w:rFonts w:ascii="Cambria" w:hAnsi="Cambria"/>
      <w:sz w:val="24"/>
      <w:szCs w:val="24"/>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rsid w:val="0007218B"/>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07218B"/>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07218B"/>
    <w:rPr>
      <w:rFonts w:ascii="Verdana" w:hAnsi="Verdana"/>
      <w:b/>
    </w:rPr>
  </w:style>
  <w:style w:type="paragraph" w:customStyle="1" w:styleId="Style2">
    <w:name w:val="Style2"/>
    <w:basedOn w:val="Heading2"/>
    <w:link w:val="Style2Char"/>
    <w:qFormat/>
    <w:rsid w:val="0007218B"/>
    <w:pPr>
      <w:tabs>
        <w:tab w:val="num" w:pos="0"/>
      </w:tabs>
    </w:pPr>
  </w:style>
  <w:style w:type="paragraph" w:styleId="NoSpacing">
    <w:name w:val="No Spacing"/>
    <w:uiPriority w:val="1"/>
    <w:qFormat/>
    <w:rsid w:val="0007218B"/>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07218B"/>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7218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07218B"/>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07218B"/>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65625573">
      <w:bodyDiv w:val="1"/>
      <w:marLeft w:val="0"/>
      <w:marRight w:val="0"/>
      <w:marTop w:val="0"/>
      <w:marBottom w:val="0"/>
      <w:divBdr>
        <w:top w:val="none" w:sz="0" w:space="0" w:color="auto"/>
        <w:left w:val="none" w:sz="0" w:space="0" w:color="auto"/>
        <w:bottom w:val="none" w:sz="0" w:space="0" w:color="auto"/>
        <w:right w:val="none" w:sz="0" w:space="0" w:color="auto"/>
      </w:divBdr>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615383">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87933180">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Perspective_(graphica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1.%09http:/onlinemanuals.txdot.gov/txdotmanuals/rdw/horizontal_alignment.ht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n.wikipedia.org/wiki/HSL_and_HSV" TargetMode="External"/><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intmath.com/applications-differentiation/8-radius-curvature.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en.wikipedia.org/wiki/Pinhole_camera_model" TargetMode="External"/><Relationship Id="rId40" Type="http://schemas.openxmlformats.org/officeDocument/2006/relationships/hyperlink" Target="https://classroom.udacity.com/nanodegrees/nd013/parts/fbf77062-5703-404e-b60c-95b78b2f3f9e/modules/2b62a1c3-e151-4a0e-b6b6-e424fa46ceab/lessons/40ec78ee-fb7c-4b53-94a8-028c5c60b858/concepts/c41a4b6b-9e57-44e6-9df9-7e4e74a1a49a"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profiles.udacity.com/p/u18305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classroom.udacity.com/nanodegrees/nd013/parts/fbf77062-5703-404e-b60c-95b78b2f3f9e/modules/2b62a1c3-e151-4a0e-b6b6-e424fa46ceab/lessons/40ec78ee-fb7c-4b53-94a8-028c5c60b858/concepts/7ee45090-7366-424b-885b-e5d38210958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classroom.udacity.com/nanodegrees/nd013/parts/fbf77062-5703-404e-b60c-95b78b2f3f9e/modules/2b62a1c3-e151-4a0e-b6b6-e424fa46ceab/lessons/40ec78ee-fb7c-4b53-94a8-028c5c60b858/concepts/2f928913-21f6-4611-9055-01744acc344f" TargetMode="External"/><Relationship Id="rId48" Type="http://schemas.openxmlformats.org/officeDocument/2006/relationships/footer" Target="footer5.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B8408-954B-42DC-851F-C54466824583}">
  <ds:schemaRefs>
    <ds:schemaRef ds:uri="http://schemas.openxmlformats.org/officeDocument/2006/bibliography"/>
  </ds:schemaRefs>
</ds:datastoreItem>
</file>

<file path=customXml/itemProps2.xml><?xml version="1.0" encoding="utf-8"?>
<ds:datastoreItem xmlns:ds="http://schemas.openxmlformats.org/officeDocument/2006/customXml" ds:itemID="{2E9CB8F5-D803-4BF7-9FB5-2B71FAD2EF9A}">
  <ds:schemaRefs>
    <ds:schemaRef ds:uri="http://schemas.openxmlformats.org/officeDocument/2006/bibliography"/>
  </ds:schemaRefs>
</ds:datastoreItem>
</file>

<file path=customXml/itemProps3.xml><?xml version="1.0" encoding="utf-8"?>
<ds:datastoreItem xmlns:ds="http://schemas.openxmlformats.org/officeDocument/2006/customXml" ds:itemID="{B3689E68-EA15-49FC-8D77-D4E63C1261B8}">
  <ds:schemaRefs>
    <ds:schemaRef ds:uri="http://schemas.openxmlformats.org/officeDocument/2006/bibliography"/>
  </ds:schemaRefs>
</ds:datastoreItem>
</file>

<file path=customXml/itemProps4.xml><?xml version="1.0" encoding="utf-8"?>
<ds:datastoreItem xmlns:ds="http://schemas.openxmlformats.org/officeDocument/2006/customXml" ds:itemID="{ED768DD4-F0EB-411C-A220-DAC2E0C2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5319</TotalTime>
  <Pages>14</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18315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 Nutan Sohoni</cp:lastModifiedBy>
  <cp:revision>19</cp:revision>
  <cp:lastPrinted>2010-10-28T16:29:00Z</cp:lastPrinted>
  <dcterms:created xsi:type="dcterms:W3CDTF">2017-04-16T11:32:00Z</dcterms:created>
  <dcterms:modified xsi:type="dcterms:W3CDTF">2017-04-24T19:21:00Z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